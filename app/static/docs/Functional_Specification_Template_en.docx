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56AD" w14:textId="77777777" w:rsidR="007C19C8" w:rsidRPr="00521C21" w:rsidRDefault="00960340">
      <w:pPr>
        <w:rPr>
          <w:b/>
          <w:color w:val="0000FF"/>
          <w:sz w:val="28"/>
          <w:szCs w:val="28"/>
          <w:lang w:val="en-US"/>
        </w:rPr>
      </w:pPr>
      <w:bookmarkStart w:id="0" w:name="_Toc480690071"/>
      <w:bookmarkStart w:id="1" w:name="_Toc480690185"/>
      <w:r w:rsidRPr="00521C21">
        <w:rPr>
          <w:b/>
          <w:color w:val="0000FF"/>
          <w:sz w:val="28"/>
          <w:szCs w:val="28"/>
          <w:lang w:val="en-US"/>
        </w:rPr>
        <w:t xml:space="preserve">Responsibilities for </w:t>
      </w:r>
      <w:r w:rsidR="00AB1875" w:rsidRPr="00521C21">
        <w:rPr>
          <w:b/>
          <w:color w:val="0000FF"/>
          <w:sz w:val="28"/>
          <w:szCs w:val="28"/>
          <w:lang w:val="en-US"/>
        </w:rPr>
        <w:t>Requirement</w:t>
      </w:r>
      <w:r w:rsidR="00D2547D" w:rsidRPr="00521C21">
        <w:rPr>
          <w:b/>
          <w:color w:val="0000FF"/>
          <w:sz w:val="28"/>
          <w:szCs w:val="28"/>
          <w:lang w:val="en-US"/>
        </w:rPr>
        <w:t xml:space="preserve"> / Functional</w:t>
      </w:r>
      <w:r w:rsidR="00AB1875" w:rsidRPr="00521C21">
        <w:rPr>
          <w:b/>
          <w:color w:val="0000FF"/>
          <w:sz w:val="28"/>
          <w:szCs w:val="28"/>
          <w:lang w:val="en-US"/>
        </w:rPr>
        <w:t xml:space="preserve"> Specification</w:t>
      </w:r>
      <w:r w:rsidR="007C19C8" w:rsidRPr="00521C21">
        <w:rPr>
          <w:b/>
          <w:color w:val="0000FF"/>
          <w:sz w:val="28"/>
          <w:szCs w:val="28"/>
          <w:lang w:val="en-US"/>
        </w:rPr>
        <w:t>:</w:t>
      </w:r>
    </w:p>
    <w:p w14:paraId="6CD8E79D" w14:textId="77777777" w:rsidR="007C19C8" w:rsidRDefault="007C19C8">
      <w:pPr>
        <w:rPr>
          <w:lang w:val="en-US"/>
        </w:rPr>
      </w:pPr>
    </w:p>
    <w:p w14:paraId="583A57C9" w14:textId="77777777" w:rsidR="00521C21" w:rsidRDefault="00521C21">
      <w:pPr>
        <w:rPr>
          <w:lang w:val="en-US"/>
        </w:rPr>
      </w:pPr>
    </w:p>
    <w:p w14:paraId="5146ADA2" w14:textId="77777777" w:rsidR="00521C21" w:rsidRPr="00916CC6" w:rsidRDefault="00521C21">
      <w:pPr>
        <w:rPr>
          <w:lang w:val="en-US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835"/>
        <w:gridCol w:w="1417"/>
        <w:gridCol w:w="3119"/>
      </w:tblGrid>
      <w:tr w:rsidR="007C19C8" w:rsidRPr="00916CC6" w14:paraId="153A4F7F" w14:textId="77777777" w:rsidTr="00960340">
        <w:trPr>
          <w:trHeight w:hRule="exact" w:val="510"/>
        </w:trPr>
        <w:tc>
          <w:tcPr>
            <w:tcW w:w="2127" w:type="dxa"/>
            <w:vAlign w:val="center"/>
          </w:tcPr>
          <w:p w14:paraId="1F80041C" w14:textId="77777777" w:rsidR="007C19C8" w:rsidRPr="00916CC6" w:rsidRDefault="007C19C8">
            <w:pPr>
              <w:spacing w:before="120"/>
              <w:rPr>
                <w:b/>
                <w:lang w:val="en-US"/>
              </w:rPr>
            </w:pPr>
            <w:r w:rsidRPr="00916CC6">
              <w:rPr>
                <w:b/>
                <w:lang w:val="en-US"/>
              </w:rPr>
              <w:t>Fun</w:t>
            </w:r>
            <w:r w:rsidR="00AB1875" w:rsidRPr="00916CC6">
              <w:rPr>
                <w:b/>
                <w:lang w:val="en-US"/>
              </w:rPr>
              <w:t>c</w:t>
            </w:r>
            <w:r w:rsidRPr="00916CC6">
              <w:rPr>
                <w:b/>
                <w:lang w:val="en-US"/>
              </w:rPr>
              <w:t>tion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D2A5B00" w14:textId="77777777" w:rsidR="007C19C8" w:rsidRPr="00916CC6" w:rsidRDefault="007C19C8">
            <w:pPr>
              <w:spacing w:before="120"/>
              <w:rPr>
                <w:b/>
                <w:lang w:val="en-US"/>
              </w:rPr>
            </w:pPr>
            <w:r w:rsidRPr="00916CC6">
              <w:rPr>
                <w:b/>
                <w:lang w:val="en-US"/>
              </w:rPr>
              <w:t>Name</w:t>
            </w:r>
          </w:p>
        </w:tc>
        <w:tc>
          <w:tcPr>
            <w:tcW w:w="1417" w:type="dxa"/>
            <w:vAlign w:val="center"/>
          </w:tcPr>
          <w:p w14:paraId="2CF1C4A6" w14:textId="77777777" w:rsidR="007C19C8" w:rsidRPr="00916CC6" w:rsidRDefault="007C19C8">
            <w:pPr>
              <w:spacing w:before="120"/>
              <w:rPr>
                <w:b/>
                <w:lang w:val="en-US"/>
              </w:rPr>
            </w:pPr>
            <w:r w:rsidRPr="00916CC6">
              <w:rPr>
                <w:b/>
                <w:lang w:val="en-US"/>
              </w:rPr>
              <w:t>Dat</w:t>
            </w:r>
            <w:r w:rsidR="00AB1875" w:rsidRPr="00916CC6">
              <w:rPr>
                <w:b/>
                <w:lang w:val="en-US"/>
              </w:rPr>
              <w:t>e</w:t>
            </w:r>
          </w:p>
        </w:tc>
        <w:tc>
          <w:tcPr>
            <w:tcW w:w="3119" w:type="dxa"/>
            <w:vAlign w:val="center"/>
          </w:tcPr>
          <w:p w14:paraId="5211F03E" w14:textId="77777777" w:rsidR="007C19C8" w:rsidRPr="00916CC6" w:rsidRDefault="00960340">
            <w:pPr>
              <w:spacing w:before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Task</w:t>
            </w:r>
          </w:p>
        </w:tc>
      </w:tr>
      <w:tr w:rsidR="007C19C8" w:rsidRPr="004D23D6" w14:paraId="531D0B49" w14:textId="77777777" w:rsidTr="00960340">
        <w:trPr>
          <w:trHeight w:hRule="exact" w:val="1361"/>
        </w:trPr>
        <w:tc>
          <w:tcPr>
            <w:tcW w:w="2127" w:type="dxa"/>
            <w:vAlign w:val="center"/>
          </w:tcPr>
          <w:p w14:paraId="79086DDC" w14:textId="77777777" w:rsidR="007C19C8" w:rsidRPr="00916CC6" w:rsidRDefault="003A46DB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Global Business</w:t>
            </w:r>
            <w:r w:rsidR="00960340">
              <w:rPr>
                <w:lang w:val="en-US"/>
              </w:rPr>
              <w:t xml:space="preserve"> Responsible (</w:t>
            </w:r>
            <w:r w:rsidR="00521C21">
              <w:rPr>
                <w:lang w:val="en-US"/>
              </w:rPr>
              <w:t>R</w:t>
            </w:r>
            <w:r w:rsidR="001734B8">
              <w:rPr>
                <w:lang w:val="en-US"/>
              </w:rPr>
              <w:t>equestor</w:t>
            </w:r>
            <w:r w:rsidR="00960340">
              <w:rPr>
                <w:lang w:val="en-US"/>
              </w:rPr>
              <w:t>)</w:t>
            </w:r>
          </w:p>
        </w:tc>
        <w:tc>
          <w:tcPr>
            <w:tcW w:w="2835" w:type="dxa"/>
            <w:shd w:val="clear" w:color="auto" w:fill="F3F3F3"/>
            <w:vAlign w:val="center"/>
          </w:tcPr>
          <w:p w14:paraId="536B9000" w14:textId="77777777" w:rsidR="007C19C8" w:rsidRPr="00916CC6" w:rsidRDefault="007C19C8">
            <w:pPr>
              <w:spacing w:before="120"/>
              <w:rPr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0802C3C" w14:textId="77777777" w:rsidR="007C19C8" w:rsidRPr="00916CC6" w:rsidRDefault="007C19C8">
            <w:pPr>
              <w:spacing w:before="120"/>
              <w:rPr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02DEAA4" w14:textId="77777777" w:rsidR="00960340" w:rsidRDefault="00960340">
            <w:pPr>
              <w:spacing w:before="120"/>
              <w:rPr>
                <w:lang w:val="en-GB"/>
              </w:rPr>
            </w:pPr>
            <w:r>
              <w:rPr>
                <w:lang w:val="en-GB"/>
              </w:rPr>
              <w:t xml:space="preserve">(1) Creation of </w:t>
            </w:r>
            <w:r w:rsidRPr="0006231B">
              <w:rPr>
                <w:lang w:val="en-GB"/>
              </w:rPr>
              <w:t>requirement specification</w:t>
            </w:r>
            <w:r>
              <w:rPr>
                <w:lang w:val="en-GB"/>
              </w:rPr>
              <w:t xml:space="preserve"> and </w:t>
            </w:r>
          </w:p>
          <w:p w14:paraId="6C8F5E2E" w14:textId="77777777" w:rsidR="007C19C8" w:rsidRPr="00916CC6" w:rsidRDefault="00960340">
            <w:pPr>
              <w:spacing w:before="120"/>
              <w:rPr>
                <w:lang w:val="en-US"/>
              </w:rPr>
            </w:pPr>
            <w:r>
              <w:rPr>
                <w:lang w:val="en-GB"/>
              </w:rPr>
              <w:t>(2) Final test of requested solution</w:t>
            </w:r>
          </w:p>
        </w:tc>
      </w:tr>
      <w:tr w:rsidR="007C19C8" w:rsidRPr="004D23D6" w14:paraId="6D80F9DE" w14:textId="77777777" w:rsidTr="00960340">
        <w:trPr>
          <w:trHeight w:hRule="exact" w:val="1361"/>
        </w:trPr>
        <w:tc>
          <w:tcPr>
            <w:tcW w:w="2127" w:type="dxa"/>
            <w:vAlign w:val="center"/>
          </w:tcPr>
          <w:p w14:paraId="1C46E409" w14:textId="77777777" w:rsidR="00960340" w:rsidRPr="00916CC6" w:rsidRDefault="00960340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="003A46DB">
              <w:rPr>
                <w:lang w:val="en-US"/>
              </w:rPr>
              <w:t xml:space="preserve">lobal Shape </w:t>
            </w:r>
            <w:r>
              <w:rPr>
                <w:lang w:val="en-US"/>
              </w:rPr>
              <w:t xml:space="preserve">Responsible    </w:t>
            </w:r>
            <w:proofErr w:type="gramStart"/>
            <w:r>
              <w:rPr>
                <w:lang w:val="en-US"/>
              </w:rPr>
              <w:t xml:space="preserve">   (</w:t>
            </w:r>
            <w:proofErr w:type="gramEnd"/>
            <w:r>
              <w:rPr>
                <w:lang w:val="en-US"/>
              </w:rPr>
              <w:t xml:space="preserve">from BSH </w:t>
            </w:r>
            <w:r w:rsidR="003A46DB">
              <w:rPr>
                <w:lang w:val="en-US"/>
              </w:rPr>
              <w:t>GDS</w:t>
            </w:r>
            <w:r>
              <w:rPr>
                <w:lang w:val="en-US"/>
              </w:rPr>
              <w:t>)</w:t>
            </w:r>
          </w:p>
        </w:tc>
        <w:tc>
          <w:tcPr>
            <w:tcW w:w="2835" w:type="dxa"/>
            <w:shd w:val="clear" w:color="auto" w:fill="F3F3F3"/>
            <w:vAlign w:val="center"/>
          </w:tcPr>
          <w:p w14:paraId="66A6F20D" w14:textId="77777777" w:rsidR="007C19C8" w:rsidRPr="00916CC6" w:rsidRDefault="003A46DB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XXX GDS-IYSA</w:t>
            </w:r>
          </w:p>
        </w:tc>
        <w:tc>
          <w:tcPr>
            <w:tcW w:w="1417" w:type="dxa"/>
            <w:vAlign w:val="center"/>
          </w:tcPr>
          <w:p w14:paraId="2DA0D330" w14:textId="77777777" w:rsidR="007C19C8" w:rsidRPr="00916CC6" w:rsidRDefault="007C19C8">
            <w:pPr>
              <w:spacing w:before="120"/>
              <w:rPr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DD29296" w14:textId="77777777" w:rsidR="007C19C8" w:rsidRDefault="00960340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(1) Creation of functional specification</w:t>
            </w:r>
          </w:p>
          <w:p w14:paraId="624E362B" w14:textId="77777777" w:rsidR="00960340" w:rsidRPr="00916CC6" w:rsidRDefault="00960340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 xml:space="preserve">(2) </w:t>
            </w:r>
            <w:r w:rsidR="00521C21">
              <w:rPr>
                <w:lang w:val="en-US"/>
              </w:rPr>
              <w:t>Technical pre-test of requested solution</w:t>
            </w:r>
          </w:p>
        </w:tc>
      </w:tr>
      <w:tr w:rsidR="007C19C8" w:rsidRPr="004D23D6" w14:paraId="3ECBCDE9" w14:textId="77777777" w:rsidTr="00960340">
        <w:trPr>
          <w:trHeight w:hRule="exact" w:val="1361"/>
        </w:trPr>
        <w:tc>
          <w:tcPr>
            <w:tcW w:w="2127" w:type="dxa"/>
            <w:vAlign w:val="center"/>
          </w:tcPr>
          <w:p w14:paraId="07FEA938" w14:textId="77777777" w:rsidR="007C19C8" w:rsidRPr="00916CC6" w:rsidRDefault="001734B8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Developer</w:t>
            </w:r>
            <w:r w:rsidR="00521C21">
              <w:rPr>
                <w:lang w:val="en-US"/>
              </w:rPr>
              <w:t xml:space="preserve">        </w:t>
            </w:r>
            <w:proofErr w:type="gramStart"/>
            <w:r w:rsidR="00521C21">
              <w:rPr>
                <w:lang w:val="en-US"/>
              </w:rPr>
              <w:t xml:space="preserve">   (</w:t>
            </w:r>
            <w:proofErr w:type="gramEnd"/>
            <w:r w:rsidR="00521C21">
              <w:rPr>
                <w:lang w:val="en-US"/>
              </w:rPr>
              <w:t>from resp. c</w:t>
            </w:r>
            <w:r w:rsidR="00521C21" w:rsidRPr="00521C21">
              <w:rPr>
                <w:lang w:val="en-US"/>
              </w:rPr>
              <w:t xml:space="preserve">ommissioned </w:t>
            </w:r>
            <w:r w:rsidR="00521C21">
              <w:rPr>
                <w:lang w:val="en-US"/>
              </w:rPr>
              <w:t xml:space="preserve">       by BSH </w:t>
            </w:r>
            <w:r w:rsidR="003A46DB">
              <w:rPr>
                <w:lang w:val="en-US"/>
              </w:rPr>
              <w:t>GDS</w:t>
            </w:r>
            <w:r w:rsidR="00521C21">
              <w:rPr>
                <w:lang w:val="en-US"/>
              </w:rPr>
              <w:t>)</w:t>
            </w:r>
          </w:p>
        </w:tc>
        <w:tc>
          <w:tcPr>
            <w:tcW w:w="2835" w:type="dxa"/>
            <w:shd w:val="clear" w:color="auto" w:fill="F3F3F3"/>
            <w:vAlign w:val="center"/>
          </w:tcPr>
          <w:p w14:paraId="4FAE8EA7" w14:textId="77777777" w:rsidR="007C19C8" w:rsidRPr="00916CC6" w:rsidRDefault="007C19C8">
            <w:pPr>
              <w:spacing w:before="120"/>
              <w:rPr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6A3772E" w14:textId="77777777" w:rsidR="007C19C8" w:rsidRPr="00916CC6" w:rsidRDefault="007C19C8">
            <w:pPr>
              <w:spacing w:before="120"/>
              <w:rPr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782009BB" w14:textId="77777777" w:rsidR="007C19C8" w:rsidRDefault="00521C21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>(1) Development of requested solution</w:t>
            </w:r>
          </w:p>
          <w:p w14:paraId="00224C0A" w14:textId="77777777" w:rsidR="00521C21" w:rsidRPr="00916CC6" w:rsidRDefault="00521C21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 xml:space="preserve">(2) Initial test of </w:t>
            </w:r>
            <w:r w:rsidR="00EF293D">
              <w:rPr>
                <w:lang w:val="en-US"/>
              </w:rPr>
              <w:t>development</w:t>
            </w:r>
          </w:p>
        </w:tc>
      </w:tr>
      <w:tr w:rsidR="007C19C8" w:rsidRPr="00916CC6" w14:paraId="00033A5C" w14:textId="77777777" w:rsidTr="00960340">
        <w:trPr>
          <w:trHeight w:hRule="exact" w:val="1361"/>
        </w:trPr>
        <w:tc>
          <w:tcPr>
            <w:tcW w:w="2127" w:type="dxa"/>
            <w:vAlign w:val="center"/>
          </w:tcPr>
          <w:p w14:paraId="2BA738EA" w14:textId="77777777" w:rsidR="007C19C8" w:rsidRPr="00916CC6" w:rsidRDefault="00521C21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 xml:space="preserve">Responsible </w:t>
            </w:r>
            <w:r w:rsidR="003A46DB">
              <w:rPr>
                <w:lang w:val="en-US"/>
              </w:rPr>
              <w:t>Steward G</w:t>
            </w:r>
            <w:r w:rsidR="005170C5">
              <w:rPr>
                <w:lang w:val="en-US"/>
              </w:rPr>
              <w:t>roup</w:t>
            </w:r>
            <w:r>
              <w:rPr>
                <w:lang w:val="en-US"/>
              </w:rPr>
              <w:t xml:space="preserve"> L</w:t>
            </w:r>
            <w:r w:rsidR="00960340">
              <w:rPr>
                <w:lang w:val="en-US"/>
              </w:rPr>
              <w:t>eader</w:t>
            </w:r>
            <w:r>
              <w:rPr>
                <w:lang w:val="en-US"/>
              </w:rPr>
              <w:t xml:space="preserve"> (</w:t>
            </w:r>
            <w:r w:rsidR="003A46DB">
              <w:rPr>
                <w:lang w:val="en-US"/>
              </w:rPr>
              <w:t>MA &amp; Supply</w:t>
            </w:r>
            <w:r>
              <w:rPr>
                <w:lang w:val="en-US"/>
              </w:rPr>
              <w:t>)</w:t>
            </w:r>
          </w:p>
        </w:tc>
        <w:tc>
          <w:tcPr>
            <w:tcW w:w="2835" w:type="dxa"/>
            <w:shd w:val="clear" w:color="auto" w:fill="F3F3F3"/>
            <w:vAlign w:val="center"/>
          </w:tcPr>
          <w:p w14:paraId="493F45FE" w14:textId="77777777" w:rsidR="007C19C8" w:rsidRPr="00916CC6" w:rsidRDefault="003A46DB">
            <w:pPr>
              <w:spacing w:before="120"/>
              <w:rPr>
                <w:lang w:val="en-US"/>
              </w:rPr>
            </w:pPr>
            <w:r>
              <w:rPr>
                <w:lang w:val="en-US"/>
              </w:rPr>
              <w:t xml:space="preserve">Göksu Kuru </w:t>
            </w:r>
            <w:r w:rsidR="00960340">
              <w:rPr>
                <w:lang w:val="en-US"/>
              </w:rPr>
              <w:t xml:space="preserve"> (</w:t>
            </w:r>
            <w:r>
              <w:rPr>
                <w:lang w:val="en-US"/>
              </w:rPr>
              <w:t>GPL-SCSS</w:t>
            </w:r>
            <w:r w:rsidR="00960340">
              <w:rPr>
                <w:rFonts w:cs="Arial"/>
                <w:szCs w:val="22"/>
              </w:rPr>
              <w:t>)</w:t>
            </w:r>
          </w:p>
        </w:tc>
        <w:tc>
          <w:tcPr>
            <w:tcW w:w="1417" w:type="dxa"/>
            <w:vAlign w:val="center"/>
          </w:tcPr>
          <w:p w14:paraId="1B6D0B13" w14:textId="77777777" w:rsidR="007C19C8" w:rsidRPr="00916CC6" w:rsidRDefault="00521C21" w:rsidP="00521C21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  <w:tc>
          <w:tcPr>
            <w:tcW w:w="3119" w:type="dxa"/>
            <w:vAlign w:val="center"/>
          </w:tcPr>
          <w:p w14:paraId="414E9DA9" w14:textId="77777777" w:rsidR="007C19C8" w:rsidRPr="00916CC6" w:rsidRDefault="00521C21" w:rsidP="00521C21">
            <w:pPr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---</w:t>
            </w:r>
          </w:p>
        </w:tc>
      </w:tr>
    </w:tbl>
    <w:p w14:paraId="16E2865C" w14:textId="77777777" w:rsidR="007C19C8" w:rsidRPr="00916CC6" w:rsidRDefault="007C19C8">
      <w:pPr>
        <w:rPr>
          <w:lang w:val="en-US"/>
        </w:rPr>
      </w:pPr>
    </w:p>
    <w:p w14:paraId="0B492DFA" w14:textId="77777777" w:rsidR="00521C21" w:rsidRDefault="007C19C8">
      <w:pPr>
        <w:rPr>
          <w:b/>
          <w:color w:val="0000FF"/>
          <w:sz w:val="28"/>
          <w:szCs w:val="28"/>
          <w:lang w:val="en-US"/>
        </w:rPr>
      </w:pPr>
      <w:r w:rsidRPr="00916CC6">
        <w:rPr>
          <w:lang w:val="en-US"/>
        </w:rPr>
        <w:br w:type="page"/>
      </w:r>
      <w:r w:rsidR="00AB1875" w:rsidRPr="00521C21">
        <w:rPr>
          <w:b/>
          <w:color w:val="0000FF"/>
          <w:sz w:val="28"/>
          <w:szCs w:val="28"/>
          <w:lang w:val="en-US"/>
        </w:rPr>
        <w:lastRenderedPageBreak/>
        <w:t>Contents</w:t>
      </w:r>
    </w:p>
    <w:p w14:paraId="117573C0" w14:textId="77777777" w:rsidR="000B5A34" w:rsidRDefault="006532A6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eastAsia="de-DE"/>
        </w:rPr>
      </w:pPr>
      <w:r w:rsidRPr="006532A6">
        <w:rPr>
          <w:rFonts w:cs="Arial"/>
          <w:bCs w:val="0"/>
          <w:i/>
          <w:color w:val="0000FF"/>
          <w:sz w:val="24"/>
          <w:szCs w:val="24"/>
          <w:lang w:val="en-US"/>
        </w:rPr>
        <w:fldChar w:fldCharType="begin"/>
      </w:r>
      <w:r w:rsidRPr="006532A6">
        <w:rPr>
          <w:rFonts w:cs="Arial"/>
          <w:bCs w:val="0"/>
          <w:i/>
          <w:color w:val="0000FF"/>
          <w:sz w:val="24"/>
          <w:szCs w:val="24"/>
          <w:lang w:val="en-US"/>
        </w:rPr>
        <w:instrText xml:space="preserve"> TOC \o "1-3" \u </w:instrText>
      </w:r>
      <w:r w:rsidRPr="006532A6">
        <w:rPr>
          <w:rFonts w:cs="Arial"/>
          <w:bCs w:val="0"/>
          <w:i/>
          <w:color w:val="0000FF"/>
          <w:sz w:val="24"/>
          <w:szCs w:val="24"/>
          <w:lang w:val="en-US"/>
        </w:rPr>
        <w:fldChar w:fldCharType="separate"/>
      </w:r>
      <w:r w:rsidR="000B5A34" w:rsidRPr="00357CC0">
        <w:rPr>
          <w:noProof/>
          <w:lang w:val="en-US"/>
        </w:rPr>
        <w:t>1.</w:t>
      </w:r>
      <w:r w:rsidR="000B5A34">
        <w:rPr>
          <w:b w:val="0"/>
          <w:bCs w:val="0"/>
          <w:caps w:val="0"/>
          <w:noProof/>
          <w:sz w:val="24"/>
          <w:szCs w:val="24"/>
          <w:lang w:eastAsia="de-DE"/>
        </w:rPr>
        <w:tab/>
      </w:r>
      <w:r w:rsidR="000B5A34" w:rsidRPr="00357CC0">
        <w:rPr>
          <w:noProof/>
          <w:lang w:val="en-US"/>
        </w:rPr>
        <w:t>Starting point</w:t>
      </w:r>
      <w:r w:rsidR="000B5A34">
        <w:rPr>
          <w:noProof/>
        </w:rPr>
        <w:tab/>
      </w:r>
      <w:r w:rsidR="000B5A34">
        <w:rPr>
          <w:noProof/>
        </w:rPr>
        <w:fldChar w:fldCharType="begin"/>
      </w:r>
      <w:r w:rsidR="000B5A34">
        <w:rPr>
          <w:noProof/>
        </w:rPr>
        <w:instrText xml:space="preserve"> PAGEREF _Toc207595956 \h </w:instrText>
      </w:r>
      <w:r w:rsidR="000B5A34">
        <w:rPr>
          <w:noProof/>
        </w:rPr>
      </w:r>
      <w:r w:rsidR="000B5A34">
        <w:rPr>
          <w:noProof/>
        </w:rPr>
        <w:fldChar w:fldCharType="separate"/>
      </w:r>
      <w:r w:rsidR="000B5A34">
        <w:rPr>
          <w:noProof/>
        </w:rPr>
        <w:t>3</w:t>
      </w:r>
      <w:r w:rsidR="000B5A34">
        <w:rPr>
          <w:noProof/>
        </w:rPr>
        <w:fldChar w:fldCharType="end"/>
      </w:r>
    </w:p>
    <w:p w14:paraId="61E6571D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1.1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(Related) project goal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A8EB3B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1.2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Developer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75529F9" w14:textId="77777777" w:rsid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2.</w:t>
      </w:r>
      <w:r>
        <w:rPr>
          <w:b w:val="0"/>
          <w:bCs w:val="0"/>
          <w: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Solution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93812BD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2.1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Improvement potential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33E254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2.2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Delimitation of 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C7EB285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2.3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Previous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93517D" w14:textId="77777777" w:rsid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3.</w:t>
      </w:r>
      <w:r>
        <w:rPr>
          <w:b w:val="0"/>
          <w:bCs w:val="0"/>
          <w: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Solution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A9F298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3.1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Functionality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3CC5DF3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3.2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User view, dialog execution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23D1DFA" w14:textId="77777777" w:rsid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eastAsia="de-DE"/>
        </w:rPr>
      </w:pPr>
      <w:r w:rsidRPr="00357CC0">
        <w:rPr>
          <w:noProof/>
          <w:lang w:val="en-US"/>
        </w:rPr>
        <w:t>3.3</w:t>
      </w:r>
      <w:r>
        <w:rPr>
          <w:smallCaps w:val="0"/>
          <w:noProof/>
          <w:sz w:val="24"/>
          <w:szCs w:val="24"/>
          <w:lang w:eastAsia="de-DE"/>
        </w:rPr>
        <w:tab/>
      </w:r>
      <w:r w:rsidRPr="00357CC0">
        <w:rPr>
          <w:noProof/>
          <w:lang w:val="en-US"/>
        </w:rPr>
        <w:t>Language topics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_Toc207595966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DB3CC78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3.4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Data structures and data elements/fields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_Toc207595967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5</w:t>
      </w:r>
      <w:r>
        <w:rPr>
          <w:noProof/>
        </w:rPr>
        <w:fldChar w:fldCharType="end"/>
      </w:r>
    </w:p>
    <w:p w14:paraId="25B810D4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3.5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Data maintenance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_Toc207595968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6</w:t>
      </w:r>
      <w:r>
        <w:rPr>
          <w:noProof/>
        </w:rPr>
        <w:fldChar w:fldCharType="end"/>
      </w:r>
    </w:p>
    <w:p w14:paraId="216A6AF6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3.6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Interfaces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_Toc207595969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6</w:t>
      </w:r>
      <w:r>
        <w:rPr>
          <w:noProof/>
        </w:rPr>
        <w:fldChar w:fldCharType="end"/>
      </w:r>
    </w:p>
    <w:p w14:paraId="0A961FF5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3.7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Authorization – user roles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_Toc207595970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6</w:t>
      </w:r>
      <w:r>
        <w:rPr>
          <w:noProof/>
        </w:rPr>
        <w:fldChar w:fldCharType="end"/>
      </w:r>
    </w:p>
    <w:p w14:paraId="3C54C382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3.8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Information security and data protection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_Toc207595971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6</w:t>
      </w:r>
      <w:r>
        <w:rPr>
          <w:noProof/>
        </w:rPr>
        <w:fldChar w:fldCharType="end"/>
      </w:r>
    </w:p>
    <w:p w14:paraId="1ADD3356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3.9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Standardization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_Toc207595972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6</w:t>
      </w:r>
      <w:r>
        <w:rPr>
          <w:noProof/>
        </w:rPr>
        <w:fldChar w:fldCharType="end"/>
      </w:r>
    </w:p>
    <w:p w14:paraId="33072D4E" w14:textId="77777777" w:rsidR="000B5A34" w:rsidRPr="000B5A34" w:rsidRDefault="000B5A34">
      <w:pPr>
        <w:pStyle w:val="TOC3"/>
        <w:tabs>
          <w:tab w:val="left" w:pos="1100"/>
          <w:tab w:val="right" w:leader="dot" w:pos="9629"/>
        </w:tabs>
        <w:rPr>
          <w:i w:val="0"/>
          <w:iC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3.9.1</w:t>
      </w:r>
      <w:r w:rsidRPr="000B5A34">
        <w:rPr>
          <w:i w:val="0"/>
          <w:iC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BSH standardizations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_Toc207595973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6</w:t>
      </w:r>
      <w:r>
        <w:rPr>
          <w:noProof/>
        </w:rPr>
        <w:fldChar w:fldCharType="end"/>
      </w:r>
    </w:p>
    <w:p w14:paraId="3561D29E" w14:textId="77777777" w:rsidR="000B5A34" w:rsidRPr="000B5A34" w:rsidRDefault="000B5A34">
      <w:pPr>
        <w:pStyle w:val="TOC3"/>
        <w:tabs>
          <w:tab w:val="left" w:pos="1100"/>
          <w:tab w:val="right" w:leader="dot" w:pos="9629"/>
        </w:tabs>
        <w:rPr>
          <w:i w:val="0"/>
          <w:iC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3.9.2</w:t>
      </w:r>
      <w:r w:rsidRPr="000B5A34">
        <w:rPr>
          <w:i w:val="0"/>
          <w:iC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BSH naming conventions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_Toc207595974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6</w:t>
      </w:r>
      <w:r>
        <w:rPr>
          <w:noProof/>
        </w:rPr>
        <w:fldChar w:fldCharType="end"/>
      </w:r>
    </w:p>
    <w:p w14:paraId="04D9C39B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3.10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Architecture and technology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_Toc207595975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7</w:t>
      </w:r>
      <w:r>
        <w:rPr>
          <w:noProof/>
        </w:rPr>
        <w:fldChar w:fldCharType="end"/>
      </w:r>
    </w:p>
    <w:p w14:paraId="3131BA5F" w14:textId="77777777" w:rsidR="000B5A34" w:rsidRP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4.</w:t>
      </w:r>
      <w:r w:rsidRPr="000B5A34">
        <w:rPr>
          <w:b w:val="0"/>
          <w:bCs w:val="0"/>
          <w: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Stage plan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_Toc207595976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8</w:t>
      </w:r>
      <w:r>
        <w:rPr>
          <w:noProof/>
        </w:rPr>
        <w:fldChar w:fldCharType="end"/>
      </w:r>
    </w:p>
    <w:p w14:paraId="5BC796AB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4.1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Scheduling overview of business requirements (BRMs)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_Toc207595977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8</w:t>
      </w:r>
      <w:r>
        <w:rPr>
          <w:noProof/>
        </w:rPr>
        <w:fldChar w:fldCharType="end"/>
      </w:r>
    </w:p>
    <w:p w14:paraId="12EBF4E4" w14:textId="77777777" w:rsidR="000B5A34" w:rsidRPr="000B5A34" w:rsidRDefault="000B5A34">
      <w:pPr>
        <w:pStyle w:val="TOC2"/>
        <w:tabs>
          <w:tab w:val="left" w:pos="880"/>
          <w:tab w:val="right" w:leader="dot" w:pos="9629"/>
        </w:tabs>
        <w:rPr>
          <w:small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4.2</w:t>
      </w:r>
      <w:r w:rsidRPr="000B5A34">
        <w:rPr>
          <w:small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General stage plan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_Toc207595978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8</w:t>
      </w:r>
      <w:r>
        <w:rPr>
          <w:noProof/>
        </w:rPr>
        <w:fldChar w:fldCharType="end"/>
      </w:r>
    </w:p>
    <w:p w14:paraId="011E8F58" w14:textId="77777777" w:rsidR="000B5A34" w:rsidRP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5.</w:t>
      </w:r>
      <w:r w:rsidRPr="000B5A34">
        <w:rPr>
          <w:b w:val="0"/>
          <w:bCs w:val="0"/>
          <w: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Risks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_Toc207595979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10</w:t>
      </w:r>
      <w:r>
        <w:rPr>
          <w:noProof/>
        </w:rPr>
        <w:fldChar w:fldCharType="end"/>
      </w:r>
    </w:p>
    <w:p w14:paraId="0C6DE582" w14:textId="77777777" w:rsidR="000B5A34" w:rsidRP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6.</w:t>
      </w:r>
      <w:r w:rsidRPr="000B5A34">
        <w:rPr>
          <w:b w:val="0"/>
          <w:bCs w:val="0"/>
          <w: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List of open issues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_Toc207595980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10</w:t>
      </w:r>
      <w:r>
        <w:rPr>
          <w:noProof/>
        </w:rPr>
        <w:fldChar w:fldCharType="end"/>
      </w:r>
    </w:p>
    <w:p w14:paraId="6F0A6B17" w14:textId="77777777" w:rsidR="000B5A34" w:rsidRP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7.</w:t>
      </w:r>
      <w:r w:rsidRPr="000B5A34">
        <w:rPr>
          <w:b w:val="0"/>
          <w:bCs w:val="0"/>
          <w: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Migration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_Toc207595981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10</w:t>
      </w:r>
      <w:r>
        <w:rPr>
          <w:noProof/>
        </w:rPr>
        <w:fldChar w:fldCharType="end"/>
      </w:r>
    </w:p>
    <w:p w14:paraId="7DBB45E7" w14:textId="77777777" w:rsidR="000B5A34" w:rsidRP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8.</w:t>
      </w:r>
      <w:r w:rsidRPr="000B5A34">
        <w:rPr>
          <w:b w:val="0"/>
          <w:bCs w:val="0"/>
          <w: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Glossary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_Toc207595982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11</w:t>
      </w:r>
      <w:r>
        <w:rPr>
          <w:noProof/>
        </w:rPr>
        <w:fldChar w:fldCharType="end"/>
      </w:r>
    </w:p>
    <w:p w14:paraId="1475B0C6" w14:textId="77777777" w:rsidR="000B5A34" w:rsidRPr="000B5A34" w:rsidRDefault="000B5A34">
      <w:pPr>
        <w:pStyle w:val="TOC1"/>
        <w:tabs>
          <w:tab w:val="left" w:pos="440"/>
          <w:tab w:val="right" w:leader="dot" w:pos="9629"/>
        </w:tabs>
        <w:rPr>
          <w:b w:val="0"/>
          <w:bCs w:val="0"/>
          <w:caps w:val="0"/>
          <w:noProof/>
          <w:sz w:val="24"/>
          <w:szCs w:val="24"/>
          <w:lang w:val="en-GB" w:eastAsia="de-DE"/>
        </w:rPr>
      </w:pPr>
      <w:r w:rsidRPr="00357CC0">
        <w:rPr>
          <w:noProof/>
          <w:lang w:val="en-US"/>
        </w:rPr>
        <w:t>9.</w:t>
      </w:r>
      <w:r w:rsidRPr="000B5A34">
        <w:rPr>
          <w:b w:val="0"/>
          <w:bCs w:val="0"/>
          <w:caps w:val="0"/>
          <w:noProof/>
          <w:sz w:val="24"/>
          <w:szCs w:val="24"/>
          <w:lang w:val="en-GB" w:eastAsia="de-DE"/>
        </w:rPr>
        <w:tab/>
      </w:r>
      <w:r w:rsidRPr="00357CC0">
        <w:rPr>
          <w:noProof/>
          <w:lang w:val="en-US"/>
        </w:rPr>
        <w:t>Document history (with review)</w:t>
      </w:r>
      <w:r w:rsidRPr="000B5A34">
        <w:rPr>
          <w:noProof/>
          <w:lang w:val="en-GB"/>
        </w:rPr>
        <w:tab/>
      </w:r>
      <w:r>
        <w:rPr>
          <w:noProof/>
        </w:rPr>
        <w:fldChar w:fldCharType="begin"/>
      </w:r>
      <w:r w:rsidRPr="000B5A34">
        <w:rPr>
          <w:noProof/>
          <w:lang w:val="en-GB"/>
        </w:rPr>
        <w:instrText xml:space="preserve"> PAGEREF _Toc207595983 \h </w:instrText>
      </w:r>
      <w:r>
        <w:rPr>
          <w:noProof/>
        </w:rPr>
      </w:r>
      <w:r>
        <w:rPr>
          <w:noProof/>
        </w:rPr>
        <w:fldChar w:fldCharType="separate"/>
      </w:r>
      <w:r w:rsidRPr="000B5A34">
        <w:rPr>
          <w:noProof/>
          <w:lang w:val="en-GB"/>
        </w:rPr>
        <w:t>11</w:t>
      </w:r>
      <w:r>
        <w:rPr>
          <w:noProof/>
        </w:rPr>
        <w:fldChar w:fldCharType="end"/>
      </w:r>
    </w:p>
    <w:p w14:paraId="020B472B" w14:textId="77777777" w:rsidR="007C19C8" w:rsidRPr="00916CC6" w:rsidRDefault="006532A6">
      <w:pPr>
        <w:rPr>
          <w:lang w:val="en-US"/>
        </w:rPr>
      </w:pPr>
      <w:r w:rsidRPr="006532A6">
        <w:rPr>
          <w:rFonts w:ascii="Times New Roman" w:hAnsi="Times New Roman" w:cs="Arial"/>
          <w:bCs/>
          <w:i/>
          <w:color w:val="0000FF"/>
          <w:sz w:val="24"/>
          <w:szCs w:val="24"/>
          <w:lang w:val="en-US"/>
        </w:rPr>
        <w:fldChar w:fldCharType="end"/>
      </w:r>
    </w:p>
    <w:p w14:paraId="05B5E8AF" w14:textId="77777777" w:rsidR="007C19C8" w:rsidRPr="00916CC6" w:rsidRDefault="007C19C8" w:rsidP="0012247D">
      <w:pPr>
        <w:pStyle w:val="Heading1"/>
        <w:rPr>
          <w:lang w:val="en-US"/>
        </w:rPr>
      </w:pPr>
      <w:r w:rsidRPr="00916CC6">
        <w:rPr>
          <w:lang w:val="en-US"/>
        </w:rPr>
        <w:br w:type="page"/>
      </w:r>
      <w:bookmarkStart w:id="2" w:name="_Toc207595956"/>
      <w:bookmarkEnd w:id="0"/>
      <w:bookmarkEnd w:id="1"/>
      <w:r w:rsidR="00385C64">
        <w:rPr>
          <w:lang w:val="en-US"/>
        </w:rPr>
        <w:lastRenderedPageBreak/>
        <w:t>Starting point</w:t>
      </w:r>
      <w:bookmarkEnd w:id="2"/>
    </w:p>
    <w:p w14:paraId="2EAC2D90" w14:textId="77777777" w:rsidR="007C19C8" w:rsidRDefault="007C19C8">
      <w:pPr>
        <w:rPr>
          <w:lang w:val="en-US"/>
        </w:rPr>
      </w:pPr>
    </w:p>
    <w:p w14:paraId="1E5CA953" w14:textId="77777777" w:rsidR="00385C64" w:rsidRDefault="00385C64" w:rsidP="00385C64">
      <w:pPr>
        <w:pStyle w:val="Heading2"/>
        <w:rPr>
          <w:lang w:val="en-US"/>
        </w:rPr>
      </w:pPr>
      <w:bookmarkStart w:id="3" w:name="_Toc207595957"/>
      <w:r>
        <w:rPr>
          <w:lang w:val="en-US"/>
        </w:rPr>
        <w:t>(Related) project goal</w:t>
      </w:r>
      <w:bookmarkEnd w:id="3"/>
    </w:p>
    <w:p w14:paraId="63D88C56" w14:textId="77777777" w:rsidR="00385C64" w:rsidRDefault="00385C64">
      <w:pPr>
        <w:rPr>
          <w:lang w:val="en-US"/>
        </w:rPr>
      </w:pPr>
    </w:p>
    <w:p w14:paraId="058CA3C3" w14:textId="77777777" w:rsidR="004655C4" w:rsidRDefault="004655C4" w:rsidP="00385C64">
      <w:pPr>
        <w:shd w:val="clear" w:color="auto" w:fill="F3F3F3"/>
        <w:rPr>
          <w:lang w:val="en-US"/>
        </w:rPr>
      </w:pPr>
      <w:r>
        <w:rPr>
          <w:lang w:val="en-US"/>
        </w:rPr>
        <w:t xml:space="preserve">Within the project </w:t>
      </w:r>
      <w:r w:rsidR="003A46DB">
        <w:rPr>
          <w:lang w:val="en-US"/>
        </w:rPr>
        <w:t>Digital Core (or similar)</w:t>
      </w:r>
      <w:r>
        <w:rPr>
          <w:lang w:val="en-US"/>
        </w:rPr>
        <w:t xml:space="preserve"> the</w:t>
      </w:r>
      <w:r w:rsidR="00060638">
        <w:rPr>
          <w:lang w:val="en-US"/>
        </w:rPr>
        <w:t xml:space="preserve"> basic objectives </w:t>
      </w:r>
      <w:r>
        <w:rPr>
          <w:lang w:val="en-US"/>
        </w:rPr>
        <w:t>and processes were</w:t>
      </w:r>
      <w:r w:rsidR="00060638">
        <w:rPr>
          <w:lang w:val="en-US"/>
        </w:rPr>
        <w:t xml:space="preserve"> defined</w:t>
      </w:r>
      <w:r>
        <w:rPr>
          <w:lang w:val="en-US"/>
        </w:rPr>
        <w:t>,</w:t>
      </w:r>
      <w:r w:rsidR="00060638">
        <w:rPr>
          <w:lang w:val="en-US"/>
        </w:rPr>
        <w:t xml:space="preserve"> </w:t>
      </w:r>
      <w:r>
        <w:rPr>
          <w:lang w:val="en-US"/>
        </w:rPr>
        <w:t xml:space="preserve">which are the basics for the product </w:t>
      </w:r>
      <w:r w:rsidR="003A46DB">
        <w:rPr>
          <w:lang w:val="en-US"/>
        </w:rPr>
        <w:t>XXXX</w:t>
      </w:r>
      <w:r>
        <w:rPr>
          <w:lang w:val="en-US"/>
        </w:rPr>
        <w:t xml:space="preserve">. </w:t>
      </w:r>
    </w:p>
    <w:p w14:paraId="7F7329D5" w14:textId="77777777" w:rsidR="004655C4" w:rsidRDefault="004655C4" w:rsidP="00385C64">
      <w:pPr>
        <w:shd w:val="clear" w:color="auto" w:fill="F3F3F3"/>
        <w:rPr>
          <w:lang w:val="en-US"/>
        </w:rPr>
      </w:pPr>
    </w:p>
    <w:p w14:paraId="0018C0DA" w14:textId="77777777" w:rsidR="00385C64" w:rsidRPr="00916CC6" w:rsidRDefault="00385C64">
      <w:pPr>
        <w:rPr>
          <w:lang w:val="en-US"/>
        </w:rPr>
      </w:pPr>
    </w:p>
    <w:p w14:paraId="50AB1109" w14:textId="77777777" w:rsidR="003F659B" w:rsidRDefault="003F659B" w:rsidP="003F659B">
      <w:pPr>
        <w:pStyle w:val="Heading2"/>
        <w:rPr>
          <w:lang w:val="en-US"/>
        </w:rPr>
      </w:pPr>
      <w:bookmarkStart w:id="4" w:name="_Toc207595958"/>
      <w:r>
        <w:rPr>
          <w:lang w:val="en-US"/>
        </w:rPr>
        <w:t>Developer statement</w:t>
      </w:r>
      <w:bookmarkEnd w:id="4"/>
    </w:p>
    <w:p w14:paraId="4DB955B2" w14:textId="77777777" w:rsidR="00385C64" w:rsidRDefault="00385C64">
      <w:pPr>
        <w:rPr>
          <w:lang w:val="en-US"/>
        </w:rPr>
      </w:pPr>
    </w:p>
    <w:p w14:paraId="5A196375" w14:textId="77777777" w:rsidR="003F659B" w:rsidRDefault="003F659B" w:rsidP="003F659B">
      <w:pPr>
        <w:shd w:val="clear" w:color="auto" w:fill="F3F3F3"/>
        <w:rPr>
          <w:lang w:val="en-US"/>
        </w:rPr>
      </w:pPr>
      <w:r>
        <w:rPr>
          <w:lang w:val="en-US"/>
        </w:rPr>
        <w:t>Herewith the assigned developer declares that the proposed solution will be implemented under total consideration of the given rules / requirements which are valid within BSH company</w:t>
      </w:r>
      <w:r w:rsidR="003A46DB">
        <w:rPr>
          <w:lang w:val="en-US"/>
        </w:rPr>
        <w:t>, see</w:t>
      </w:r>
    </w:p>
    <w:p w14:paraId="1B095885" w14:textId="77777777" w:rsidR="003A46DB" w:rsidRDefault="003A46DB" w:rsidP="003F659B">
      <w:pPr>
        <w:shd w:val="clear" w:color="auto" w:fill="F3F3F3"/>
        <w:rPr>
          <w:lang w:val="en-US"/>
        </w:rPr>
      </w:pPr>
    </w:p>
    <w:p w14:paraId="5095B810" w14:textId="77777777" w:rsidR="003A46DB" w:rsidRDefault="003A46DB" w:rsidP="003F659B">
      <w:pPr>
        <w:shd w:val="clear" w:color="auto" w:fill="F3F3F3"/>
        <w:rPr>
          <w:lang w:val="en-US"/>
        </w:rPr>
      </w:pPr>
      <w:hyperlink r:id="rId8" w:history="1">
        <w:r w:rsidRPr="003A46DB">
          <w:rPr>
            <w:rStyle w:val="Hyperlink"/>
            <w:lang w:val="en-US"/>
          </w:rPr>
          <w:t>Stream: SAP Development and Test Excellence - Digital Platform Services - BSH Wiki</w:t>
        </w:r>
      </w:hyperlink>
    </w:p>
    <w:p w14:paraId="1AC31E2C" w14:textId="77777777" w:rsidR="003F659B" w:rsidRDefault="003F659B" w:rsidP="003F659B">
      <w:pPr>
        <w:shd w:val="clear" w:color="auto" w:fill="F3F3F3"/>
        <w:rPr>
          <w:lang w:val="en-US"/>
        </w:rPr>
      </w:pPr>
    </w:p>
    <w:p w14:paraId="4A694817" w14:textId="77777777" w:rsidR="00385C64" w:rsidRDefault="00385C64">
      <w:pPr>
        <w:rPr>
          <w:lang w:val="en-US"/>
        </w:rPr>
      </w:pPr>
    </w:p>
    <w:p w14:paraId="43FF667C" w14:textId="77777777" w:rsidR="00AB1875" w:rsidRDefault="00AB1875" w:rsidP="0000261A">
      <w:pPr>
        <w:pStyle w:val="Heading1"/>
        <w:numPr>
          <w:ilvl w:val="0"/>
          <w:numId w:val="1"/>
        </w:numPr>
        <w:ind w:left="964"/>
        <w:rPr>
          <w:lang w:val="en-US"/>
        </w:rPr>
      </w:pPr>
      <w:bookmarkStart w:id="5" w:name="_Toc76980989"/>
      <w:bookmarkStart w:id="6" w:name="_Toc207595959"/>
      <w:r w:rsidRPr="00916CC6">
        <w:rPr>
          <w:lang w:val="en-US"/>
        </w:rPr>
        <w:t>Solution description</w:t>
      </w:r>
      <w:bookmarkEnd w:id="5"/>
      <w:bookmarkEnd w:id="6"/>
    </w:p>
    <w:p w14:paraId="380B6B81" w14:textId="77777777" w:rsidR="001734B8" w:rsidRDefault="001734B8" w:rsidP="001734B8">
      <w:pPr>
        <w:rPr>
          <w:lang w:val="en-US"/>
        </w:rPr>
      </w:pPr>
    </w:p>
    <w:p w14:paraId="29280024" w14:textId="77777777" w:rsidR="001B782C" w:rsidRPr="00916CC6" w:rsidRDefault="000B5A34">
      <w:pPr>
        <w:shd w:val="clear" w:color="auto" w:fill="F3F3F3"/>
        <w:rPr>
          <w:lang w:val="en-US"/>
        </w:rPr>
      </w:pPr>
      <w:r>
        <w:rPr>
          <w:lang w:val="en-US"/>
        </w:rPr>
        <w:t>&lt;text&gt; from requirement specification</w:t>
      </w:r>
    </w:p>
    <w:p w14:paraId="7E9A3B78" w14:textId="77777777" w:rsidR="007C19C8" w:rsidRPr="00916CC6" w:rsidRDefault="007C19C8">
      <w:pPr>
        <w:rPr>
          <w:lang w:val="en-US"/>
        </w:rPr>
      </w:pPr>
    </w:p>
    <w:p w14:paraId="7DE854FD" w14:textId="77777777" w:rsidR="007C19C8" w:rsidRDefault="00AB1875">
      <w:pPr>
        <w:pStyle w:val="Heading2"/>
        <w:rPr>
          <w:lang w:val="en-US"/>
        </w:rPr>
      </w:pPr>
      <w:bookmarkStart w:id="7" w:name="_Toc207595960"/>
      <w:r w:rsidRPr="00916CC6">
        <w:rPr>
          <w:lang w:val="en-US"/>
        </w:rPr>
        <w:t xml:space="preserve">Improvement </w:t>
      </w:r>
      <w:r w:rsidR="007C19C8" w:rsidRPr="00916CC6">
        <w:rPr>
          <w:lang w:val="en-US"/>
        </w:rPr>
        <w:t>poten</w:t>
      </w:r>
      <w:r w:rsidRPr="00916CC6">
        <w:rPr>
          <w:lang w:val="en-US"/>
        </w:rPr>
        <w:t>t</w:t>
      </w:r>
      <w:r w:rsidR="007C19C8" w:rsidRPr="00916CC6">
        <w:rPr>
          <w:lang w:val="en-US"/>
        </w:rPr>
        <w:t>ial</w:t>
      </w:r>
      <w:bookmarkEnd w:id="7"/>
    </w:p>
    <w:p w14:paraId="55116B6A" w14:textId="77777777" w:rsidR="008E451B" w:rsidRPr="008E451B" w:rsidRDefault="008E451B" w:rsidP="008E451B">
      <w:pPr>
        <w:rPr>
          <w:lang w:val="en-US"/>
        </w:rPr>
      </w:pPr>
    </w:p>
    <w:p w14:paraId="1852A4F1" w14:textId="77777777" w:rsidR="007C19C8" w:rsidRPr="00916CC6" w:rsidRDefault="000B5A34">
      <w:pPr>
        <w:shd w:val="clear" w:color="auto" w:fill="F3F3F3"/>
        <w:rPr>
          <w:lang w:val="en-US"/>
        </w:rPr>
      </w:pPr>
      <w:r>
        <w:rPr>
          <w:lang w:val="en-US"/>
        </w:rPr>
        <w:t>&lt;text&gt;</w:t>
      </w:r>
    </w:p>
    <w:p w14:paraId="358E6673" w14:textId="77777777" w:rsidR="007C19C8" w:rsidRPr="00916CC6" w:rsidRDefault="007C19C8">
      <w:pPr>
        <w:rPr>
          <w:lang w:val="en-US"/>
        </w:rPr>
      </w:pPr>
    </w:p>
    <w:p w14:paraId="32FD2CC2" w14:textId="77777777" w:rsidR="007C19C8" w:rsidRPr="00916CC6" w:rsidRDefault="001818ED">
      <w:pPr>
        <w:pStyle w:val="Heading2"/>
        <w:rPr>
          <w:lang w:val="en-US"/>
        </w:rPr>
      </w:pPr>
      <w:bookmarkStart w:id="8" w:name="_Toc207595961"/>
      <w:r w:rsidRPr="00916CC6">
        <w:rPr>
          <w:lang w:val="en-US"/>
        </w:rPr>
        <w:t>Delimitation of solution</w:t>
      </w:r>
      <w:bookmarkEnd w:id="8"/>
    </w:p>
    <w:p w14:paraId="35AAE64B" w14:textId="77777777" w:rsidR="007C19C8" w:rsidRPr="00916CC6" w:rsidRDefault="007C19C8">
      <w:pPr>
        <w:rPr>
          <w:lang w:val="en-US"/>
        </w:rPr>
      </w:pPr>
    </w:p>
    <w:p w14:paraId="7851A096" w14:textId="77777777" w:rsidR="007C19C8" w:rsidRPr="00916CC6" w:rsidRDefault="000B5A34">
      <w:pPr>
        <w:shd w:val="clear" w:color="auto" w:fill="F3F3F3"/>
        <w:rPr>
          <w:lang w:val="en-US"/>
        </w:rPr>
      </w:pPr>
      <w:r>
        <w:rPr>
          <w:lang w:val="en-US"/>
        </w:rPr>
        <w:t>&lt;text&gt;</w:t>
      </w:r>
    </w:p>
    <w:p w14:paraId="6E8A966C" w14:textId="77777777" w:rsidR="007C19C8" w:rsidRDefault="007C19C8">
      <w:pPr>
        <w:rPr>
          <w:lang w:val="en-US"/>
        </w:rPr>
      </w:pPr>
    </w:p>
    <w:p w14:paraId="55B997DB" w14:textId="77777777" w:rsidR="00C10C6C" w:rsidRDefault="001B782C" w:rsidP="00C10C6C">
      <w:pPr>
        <w:pStyle w:val="Heading2"/>
        <w:numPr>
          <w:ilvl w:val="1"/>
          <w:numId w:val="1"/>
        </w:numPr>
        <w:rPr>
          <w:lang w:val="en-US"/>
        </w:rPr>
      </w:pPr>
      <w:bookmarkStart w:id="9" w:name="_Toc170277663"/>
      <w:r>
        <w:rPr>
          <w:lang w:val="en-US"/>
        </w:rPr>
        <w:br w:type="page"/>
      </w:r>
      <w:bookmarkStart w:id="10" w:name="_Toc207595962"/>
      <w:r w:rsidR="00C10C6C">
        <w:rPr>
          <w:lang w:val="en-US"/>
        </w:rPr>
        <w:lastRenderedPageBreak/>
        <w:t>Previous steps</w:t>
      </w:r>
      <w:bookmarkEnd w:id="9"/>
      <w:bookmarkEnd w:id="10"/>
    </w:p>
    <w:p w14:paraId="4C0398AE" w14:textId="77777777" w:rsidR="00C10C6C" w:rsidRPr="008E451B" w:rsidRDefault="00C10C6C" w:rsidP="00C10C6C">
      <w:pPr>
        <w:rPr>
          <w:lang w:val="en-US"/>
        </w:rPr>
      </w:pPr>
    </w:p>
    <w:tbl>
      <w:tblPr>
        <w:tblW w:w="9767" w:type="dxa"/>
        <w:tblCellSpacing w:w="20" w:type="dxa"/>
        <w:tblInd w:w="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3119"/>
        <w:gridCol w:w="2322"/>
        <w:gridCol w:w="1789"/>
        <w:gridCol w:w="2537"/>
      </w:tblGrid>
      <w:tr w:rsidR="00C10C6C" w:rsidRPr="008F34DE" w14:paraId="141E0E9C" w14:textId="77777777" w:rsidTr="008F34DE">
        <w:trPr>
          <w:tblCellSpacing w:w="20" w:type="dxa"/>
        </w:trPr>
        <w:tc>
          <w:tcPr>
            <w:tcW w:w="3059" w:type="dxa"/>
            <w:shd w:val="clear" w:color="auto" w:fill="C0C0C0"/>
          </w:tcPr>
          <w:p w14:paraId="4105292C" w14:textId="77777777" w:rsidR="00C10C6C" w:rsidRPr="008F34DE" w:rsidRDefault="00C10C6C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Step</w:t>
            </w:r>
          </w:p>
        </w:tc>
        <w:tc>
          <w:tcPr>
            <w:tcW w:w="2282" w:type="dxa"/>
            <w:shd w:val="clear" w:color="auto" w:fill="C0C0C0"/>
          </w:tcPr>
          <w:p w14:paraId="7E094E47" w14:textId="77777777" w:rsidR="00C10C6C" w:rsidRPr="008F34DE" w:rsidRDefault="00C10C6C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When</w:t>
            </w:r>
          </w:p>
        </w:tc>
        <w:tc>
          <w:tcPr>
            <w:tcW w:w="1749" w:type="dxa"/>
            <w:shd w:val="clear" w:color="auto" w:fill="C0C0C0"/>
          </w:tcPr>
          <w:p w14:paraId="460CFD11" w14:textId="77777777" w:rsidR="00C10C6C" w:rsidRPr="008F34DE" w:rsidRDefault="00C10C6C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Where</w:t>
            </w:r>
          </w:p>
        </w:tc>
        <w:tc>
          <w:tcPr>
            <w:tcW w:w="2477" w:type="dxa"/>
            <w:shd w:val="clear" w:color="auto" w:fill="C0C0C0"/>
          </w:tcPr>
          <w:p w14:paraId="7B555801" w14:textId="77777777" w:rsidR="00C10C6C" w:rsidRPr="008F34DE" w:rsidRDefault="00C10C6C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Who</w:t>
            </w:r>
          </w:p>
        </w:tc>
      </w:tr>
      <w:tr w:rsidR="00C10C6C" w:rsidRPr="008F34DE" w14:paraId="036AC0EA" w14:textId="77777777" w:rsidTr="008F34DE">
        <w:trPr>
          <w:tblCellSpacing w:w="20" w:type="dxa"/>
        </w:trPr>
        <w:tc>
          <w:tcPr>
            <w:tcW w:w="3059" w:type="dxa"/>
            <w:shd w:val="clear" w:color="auto" w:fill="auto"/>
          </w:tcPr>
          <w:p w14:paraId="60232E0B" w14:textId="77777777" w:rsidR="00C10C6C" w:rsidRPr="008F34DE" w:rsidRDefault="00C10C6C" w:rsidP="00C10C6C">
            <w:pPr>
              <w:rPr>
                <w:lang w:val="en-US"/>
              </w:rPr>
            </w:pPr>
            <w:r w:rsidRPr="008F34DE">
              <w:rPr>
                <w:lang w:val="en-US"/>
              </w:rPr>
              <w:t xml:space="preserve">Approval of </w:t>
            </w:r>
            <w:proofErr w:type="spellStart"/>
            <w:r w:rsidR="003A46DB" w:rsidRPr="008F34DE">
              <w:rPr>
                <w:lang w:val="en-US"/>
              </w:rPr>
              <w:t>requirment</w:t>
            </w:r>
            <w:proofErr w:type="spellEnd"/>
          </w:p>
        </w:tc>
        <w:tc>
          <w:tcPr>
            <w:tcW w:w="2282" w:type="dxa"/>
            <w:shd w:val="clear" w:color="auto" w:fill="auto"/>
          </w:tcPr>
          <w:p w14:paraId="40AA3EC0" w14:textId="77777777" w:rsidR="00C10C6C" w:rsidRPr="008F34DE" w:rsidRDefault="00C10C6C" w:rsidP="00C10C6C">
            <w:pPr>
              <w:rPr>
                <w:lang w:val="en-US"/>
              </w:rPr>
            </w:pPr>
          </w:p>
        </w:tc>
        <w:tc>
          <w:tcPr>
            <w:tcW w:w="1749" w:type="dxa"/>
            <w:shd w:val="clear" w:color="auto" w:fill="auto"/>
          </w:tcPr>
          <w:p w14:paraId="5E363506" w14:textId="77777777" w:rsidR="00C10C6C" w:rsidRPr="008F34DE" w:rsidRDefault="003A46DB" w:rsidP="00C10C6C">
            <w:pPr>
              <w:rPr>
                <w:lang w:val="en-US"/>
              </w:rPr>
            </w:pPr>
            <w:r w:rsidRPr="008F34DE">
              <w:rPr>
                <w:lang w:val="en-US"/>
              </w:rPr>
              <w:t>INDSCP-XXXX</w:t>
            </w:r>
          </w:p>
        </w:tc>
        <w:tc>
          <w:tcPr>
            <w:tcW w:w="2477" w:type="dxa"/>
            <w:shd w:val="clear" w:color="auto" w:fill="auto"/>
          </w:tcPr>
          <w:p w14:paraId="609D08E2" w14:textId="77777777" w:rsidR="00C10C6C" w:rsidRPr="008F34DE" w:rsidRDefault="003A46DB" w:rsidP="00C10C6C">
            <w:pPr>
              <w:rPr>
                <w:lang w:val="en-US"/>
              </w:rPr>
            </w:pPr>
            <w:r w:rsidRPr="008F34DE">
              <w:rPr>
                <w:lang w:val="en-US"/>
              </w:rPr>
              <w:t>Global Steward Group</w:t>
            </w:r>
          </w:p>
        </w:tc>
      </w:tr>
      <w:tr w:rsidR="00C10C6C" w:rsidRPr="008F34DE" w14:paraId="2B180207" w14:textId="77777777" w:rsidTr="008F34DE">
        <w:trPr>
          <w:tblCellSpacing w:w="20" w:type="dxa"/>
        </w:trPr>
        <w:tc>
          <w:tcPr>
            <w:tcW w:w="3059" w:type="dxa"/>
            <w:shd w:val="clear" w:color="auto" w:fill="auto"/>
          </w:tcPr>
          <w:p w14:paraId="31777952" w14:textId="77777777" w:rsidR="00C10C6C" w:rsidRPr="008F34DE" w:rsidRDefault="00C10C6C" w:rsidP="00C10C6C">
            <w:pPr>
              <w:rPr>
                <w:lang w:val="en-US"/>
              </w:rPr>
            </w:pPr>
          </w:p>
        </w:tc>
        <w:tc>
          <w:tcPr>
            <w:tcW w:w="2282" w:type="dxa"/>
            <w:shd w:val="clear" w:color="auto" w:fill="auto"/>
          </w:tcPr>
          <w:p w14:paraId="4F760DFD" w14:textId="77777777" w:rsidR="00C10C6C" w:rsidRPr="008F34DE" w:rsidRDefault="00C10C6C" w:rsidP="00C10C6C">
            <w:pPr>
              <w:rPr>
                <w:lang w:val="en-US"/>
              </w:rPr>
            </w:pPr>
          </w:p>
        </w:tc>
        <w:tc>
          <w:tcPr>
            <w:tcW w:w="1749" w:type="dxa"/>
            <w:shd w:val="clear" w:color="auto" w:fill="auto"/>
          </w:tcPr>
          <w:p w14:paraId="7F037C85" w14:textId="77777777" w:rsidR="00C10C6C" w:rsidRPr="008F34DE" w:rsidRDefault="00C10C6C" w:rsidP="00C10C6C">
            <w:pPr>
              <w:rPr>
                <w:lang w:val="en-US"/>
              </w:rPr>
            </w:pPr>
          </w:p>
        </w:tc>
        <w:tc>
          <w:tcPr>
            <w:tcW w:w="2477" w:type="dxa"/>
            <w:shd w:val="clear" w:color="auto" w:fill="auto"/>
          </w:tcPr>
          <w:p w14:paraId="43CD03CF" w14:textId="77777777" w:rsidR="00C10C6C" w:rsidRPr="008F34DE" w:rsidRDefault="00C10C6C" w:rsidP="00C10C6C">
            <w:pPr>
              <w:rPr>
                <w:lang w:val="en-US"/>
              </w:rPr>
            </w:pPr>
          </w:p>
        </w:tc>
      </w:tr>
      <w:tr w:rsidR="00C10C6C" w:rsidRPr="008F34DE" w14:paraId="5FEFE54B" w14:textId="77777777" w:rsidTr="008F34DE">
        <w:trPr>
          <w:tblCellSpacing w:w="20" w:type="dxa"/>
        </w:trPr>
        <w:tc>
          <w:tcPr>
            <w:tcW w:w="3059" w:type="dxa"/>
            <w:shd w:val="clear" w:color="auto" w:fill="auto"/>
          </w:tcPr>
          <w:p w14:paraId="53129A9D" w14:textId="77777777" w:rsidR="00C10C6C" w:rsidRPr="008F34DE" w:rsidRDefault="00C10C6C" w:rsidP="00C10C6C">
            <w:pPr>
              <w:rPr>
                <w:lang w:val="en-US"/>
              </w:rPr>
            </w:pPr>
          </w:p>
        </w:tc>
        <w:tc>
          <w:tcPr>
            <w:tcW w:w="2282" w:type="dxa"/>
            <w:shd w:val="clear" w:color="auto" w:fill="auto"/>
          </w:tcPr>
          <w:p w14:paraId="0BC24B3C" w14:textId="77777777" w:rsidR="00C10C6C" w:rsidRPr="008F34DE" w:rsidRDefault="00C10C6C" w:rsidP="00C10C6C">
            <w:pPr>
              <w:rPr>
                <w:lang w:val="en-US"/>
              </w:rPr>
            </w:pPr>
          </w:p>
        </w:tc>
        <w:tc>
          <w:tcPr>
            <w:tcW w:w="1749" w:type="dxa"/>
            <w:shd w:val="clear" w:color="auto" w:fill="auto"/>
          </w:tcPr>
          <w:p w14:paraId="37CCFA3D" w14:textId="77777777" w:rsidR="00C10C6C" w:rsidRPr="008F34DE" w:rsidRDefault="00C10C6C" w:rsidP="00C10C6C">
            <w:pPr>
              <w:rPr>
                <w:lang w:val="en-US"/>
              </w:rPr>
            </w:pPr>
          </w:p>
        </w:tc>
        <w:tc>
          <w:tcPr>
            <w:tcW w:w="2477" w:type="dxa"/>
            <w:shd w:val="clear" w:color="auto" w:fill="auto"/>
          </w:tcPr>
          <w:p w14:paraId="4DA8CDE7" w14:textId="77777777" w:rsidR="00C10C6C" w:rsidRPr="008F34DE" w:rsidRDefault="00C10C6C" w:rsidP="00C10C6C">
            <w:pPr>
              <w:rPr>
                <w:lang w:val="en-US"/>
              </w:rPr>
            </w:pPr>
          </w:p>
        </w:tc>
      </w:tr>
    </w:tbl>
    <w:p w14:paraId="113C47F0" w14:textId="77777777" w:rsidR="00385C64" w:rsidRPr="00916CC6" w:rsidRDefault="00385C64">
      <w:pPr>
        <w:rPr>
          <w:lang w:val="en-US"/>
        </w:rPr>
      </w:pPr>
    </w:p>
    <w:p w14:paraId="50A085EC" w14:textId="77777777" w:rsidR="007C19C8" w:rsidRPr="00916CC6" w:rsidRDefault="008E451B">
      <w:pPr>
        <w:pStyle w:val="Heading1"/>
        <w:rPr>
          <w:lang w:val="en-US"/>
        </w:rPr>
      </w:pPr>
      <w:r>
        <w:rPr>
          <w:lang w:val="en-US"/>
        </w:rPr>
        <w:br w:type="page"/>
      </w:r>
      <w:bookmarkStart w:id="11" w:name="_Toc207595963"/>
      <w:r w:rsidR="001818ED" w:rsidRPr="00916CC6">
        <w:rPr>
          <w:lang w:val="en-US"/>
        </w:rPr>
        <w:lastRenderedPageBreak/>
        <w:t xml:space="preserve">Solution </w:t>
      </w:r>
      <w:r w:rsidR="007C19C8" w:rsidRPr="00916CC6">
        <w:rPr>
          <w:lang w:val="en-US"/>
        </w:rPr>
        <w:t>definition</w:t>
      </w:r>
      <w:bookmarkEnd w:id="11"/>
    </w:p>
    <w:p w14:paraId="393E905E" w14:textId="77777777" w:rsidR="007C19C8" w:rsidRDefault="007C19C8">
      <w:pPr>
        <w:rPr>
          <w:lang w:val="en-US"/>
        </w:rPr>
      </w:pPr>
    </w:p>
    <w:p w14:paraId="303533A0" w14:textId="77777777" w:rsidR="001734B8" w:rsidRDefault="001734B8" w:rsidP="001734B8">
      <w:pPr>
        <w:shd w:val="clear" w:color="auto" w:fill="F3F3F3"/>
        <w:rPr>
          <w:lang w:val="en-US"/>
        </w:rPr>
      </w:pPr>
      <w:r>
        <w:rPr>
          <w:lang w:val="en-US"/>
        </w:rPr>
        <w:t>For detailed analysis of the single functions it is recommended to check</w:t>
      </w:r>
      <w:r w:rsidR="00943A1C">
        <w:rPr>
          <w:lang w:val="en-US"/>
        </w:rPr>
        <w:t xml:space="preserve"> – in case of migration / take over</w:t>
      </w:r>
      <w:r w:rsidR="00205EFE">
        <w:rPr>
          <w:lang w:val="en-US"/>
        </w:rPr>
        <w:t xml:space="preserve"> / adjustment</w:t>
      </w:r>
      <w:r w:rsidR="00943A1C">
        <w:rPr>
          <w:lang w:val="en-US"/>
        </w:rPr>
        <w:t xml:space="preserve"> of an existing solution – </w:t>
      </w:r>
      <w:r>
        <w:rPr>
          <w:lang w:val="en-US"/>
        </w:rPr>
        <w:t xml:space="preserve">the source code of the following </w:t>
      </w:r>
      <w:r w:rsidR="00943A1C">
        <w:rPr>
          <w:lang w:val="en-US"/>
        </w:rPr>
        <w:t>program</w:t>
      </w:r>
      <w:r>
        <w:rPr>
          <w:lang w:val="en-US"/>
        </w:rPr>
        <w:t>:</w:t>
      </w:r>
    </w:p>
    <w:p w14:paraId="040A53ED" w14:textId="77777777" w:rsidR="001734B8" w:rsidRDefault="001734B8" w:rsidP="001734B8">
      <w:pPr>
        <w:shd w:val="clear" w:color="auto" w:fill="F3F3F3"/>
        <w:rPr>
          <w:lang w:val="en-US"/>
        </w:rPr>
      </w:pPr>
    </w:p>
    <w:p w14:paraId="1B425390" w14:textId="77777777" w:rsidR="00154A28" w:rsidRDefault="00943A1C" w:rsidP="001734B8">
      <w:pPr>
        <w:shd w:val="clear" w:color="auto" w:fill="F3F3F3"/>
        <w:rPr>
          <w:lang w:val="en-US"/>
        </w:rPr>
      </w:pPr>
      <w:r>
        <w:rPr>
          <w:lang w:val="en-US"/>
        </w:rPr>
        <w:t>Report: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776CA" w:rsidRPr="00E776CA">
        <w:rPr>
          <w:b/>
          <w:lang w:val="en-US"/>
        </w:rPr>
        <w:t>/BSH</w:t>
      </w:r>
      <w:r w:rsidR="003A46DB">
        <w:rPr>
          <w:b/>
          <w:lang w:val="en-US"/>
        </w:rPr>
        <w:t>4</w:t>
      </w:r>
      <w:r w:rsidR="00E776CA" w:rsidRPr="00E776CA">
        <w:rPr>
          <w:b/>
          <w:lang w:val="en-US"/>
        </w:rPr>
        <w:t>/FP_</w:t>
      </w:r>
      <w:r w:rsidR="000B5A34">
        <w:rPr>
          <w:b/>
          <w:lang w:val="en-US"/>
        </w:rPr>
        <w:t>XXX</w:t>
      </w:r>
      <w:r w:rsidR="003A46DB">
        <w:rPr>
          <w:b/>
          <w:lang w:val="en-US"/>
        </w:rPr>
        <w:t>; /BSHAP/FP_XXX; …</w:t>
      </w:r>
    </w:p>
    <w:p w14:paraId="5A8C7215" w14:textId="77777777" w:rsidR="00E776CA" w:rsidRDefault="00E776CA" w:rsidP="001734B8">
      <w:pPr>
        <w:shd w:val="clear" w:color="auto" w:fill="F3F3F3"/>
        <w:rPr>
          <w:lang w:val="en-US"/>
        </w:rPr>
      </w:pPr>
      <w:r>
        <w:rPr>
          <w:lang w:val="en-US"/>
        </w:rPr>
        <w:t>Transaction: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776CA">
        <w:rPr>
          <w:b/>
          <w:lang w:val="en-US"/>
        </w:rPr>
        <w:t>/BSH</w:t>
      </w:r>
      <w:r w:rsidR="003A46DB">
        <w:rPr>
          <w:b/>
          <w:lang w:val="en-US"/>
        </w:rPr>
        <w:t>4</w:t>
      </w:r>
      <w:r w:rsidRPr="00E776CA">
        <w:rPr>
          <w:b/>
          <w:lang w:val="en-US"/>
        </w:rPr>
        <w:t>/FP_</w:t>
      </w:r>
      <w:r w:rsidR="000B5A34">
        <w:rPr>
          <w:b/>
          <w:lang w:val="en-US"/>
        </w:rPr>
        <w:t>XXX</w:t>
      </w:r>
      <w:r w:rsidR="003A46DB">
        <w:rPr>
          <w:b/>
          <w:lang w:val="en-US"/>
        </w:rPr>
        <w:t>; /BSHAP/FP_XXX; …</w:t>
      </w:r>
    </w:p>
    <w:p w14:paraId="5901875D" w14:textId="77777777" w:rsidR="00943A1C" w:rsidRPr="00916CC6" w:rsidRDefault="00943A1C" w:rsidP="001734B8">
      <w:pPr>
        <w:shd w:val="clear" w:color="auto" w:fill="F3F3F3"/>
        <w:rPr>
          <w:lang w:val="en-US"/>
        </w:rPr>
      </w:pPr>
      <w:r>
        <w:rPr>
          <w:lang w:val="en-US"/>
        </w:rPr>
        <w:t>Source system:</w:t>
      </w:r>
      <w:r>
        <w:rPr>
          <w:lang w:val="en-US"/>
        </w:rPr>
        <w:tab/>
      </w:r>
      <w:r w:rsidR="003A46DB">
        <w:rPr>
          <w:b/>
          <w:lang w:val="en-US"/>
        </w:rPr>
        <w:t>P4B</w:t>
      </w:r>
      <w:r w:rsidR="001B782C">
        <w:rPr>
          <w:b/>
          <w:lang w:val="en-US"/>
        </w:rPr>
        <w:t>_060</w:t>
      </w:r>
      <w:r w:rsidR="003A46DB">
        <w:rPr>
          <w:b/>
          <w:lang w:val="en-US"/>
        </w:rPr>
        <w:t>; P0P_060; …</w:t>
      </w:r>
    </w:p>
    <w:p w14:paraId="2AB2DEAB" w14:textId="77777777" w:rsidR="00F1101F" w:rsidRDefault="00F1101F">
      <w:pPr>
        <w:rPr>
          <w:lang w:val="en-US"/>
        </w:rPr>
      </w:pPr>
    </w:p>
    <w:p w14:paraId="2B14FE78" w14:textId="77777777" w:rsidR="007C19C8" w:rsidRPr="00916CC6" w:rsidRDefault="007C19C8">
      <w:pPr>
        <w:rPr>
          <w:lang w:val="en-US"/>
        </w:rPr>
      </w:pPr>
    </w:p>
    <w:p w14:paraId="5F730BD9" w14:textId="77777777" w:rsidR="007C19C8" w:rsidRPr="00916CC6" w:rsidRDefault="007C19C8">
      <w:pPr>
        <w:pStyle w:val="Heading2"/>
        <w:rPr>
          <w:lang w:val="en-US"/>
        </w:rPr>
      </w:pPr>
      <w:bookmarkStart w:id="12" w:name="_Toc207595964"/>
      <w:r w:rsidRPr="00916CC6">
        <w:rPr>
          <w:lang w:val="en-US"/>
        </w:rPr>
        <w:t>Fun</w:t>
      </w:r>
      <w:r w:rsidR="001818ED" w:rsidRPr="00916CC6">
        <w:rPr>
          <w:lang w:val="en-US"/>
        </w:rPr>
        <w:t>c</w:t>
      </w:r>
      <w:r w:rsidRPr="00916CC6">
        <w:rPr>
          <w:lang w:val="en-US"/>
        </w:rPr>
        <w:t>tionalit</w:t>
      </w:r>
      <w:r w:rsidR="001818ED" w:rsidRPr="00916CC6">
        <w:rPr>
          <w:lang w:val="en-US"/>
        </w:rPr>
        <w:t>y</w:t>
      </w:r>
      <w:bookmarkEnd w:id="12"/>
    </w:p>
    <w:p w14:paraId="5B9A5DE5" w14:textId="77777777" w:rsidR="007C19C8" w:rsidRDefault="007C19C8">
      <w:pPr>
        <w:rPr>
          <w:rFonts w:cs="Arial"/>
          <w:lang w:val="en-US"/>
        </w:rPr>
      </w:pPr>
    </w:p>
    <w:p w14:paraId="4C1100C5" w14:textId="77777777" w:rsidR="008E451B" w:rsidRPr="00916CC6" w:rsidRDefault="000B5A34" w:rsidP="008E451B">
      <w:pPr>
        <w:shd w:val="clear" w:color="auto" w:fill="F3F3F3"/>
        <w:rPr>
          <w:lang w:val="en-US"/>
        </w:rPr>
      </w:pPr>
      <w:r>
        <w:rPr>
          <w:lang w:val="en-US"/>
        </w:rPr>
        <w:t>&lt;text&gt;</w:t>
      </w:r>
    </w:p>
    <w:p w14:paraId="43575298" w14:textId="77777777" w:rsidR="007C19C8" w:rsidRPr="00916CC6" w:rsidRDefault="007C19C8">
      <w:pPr>
        <w:rPr>
          <w:lang w:val="en-US"/>
        </w:rPr>
      </w:pPr>
    </w:p>
    <w:p w14:paraId="08086092" w14:textId="77777777" w:rsidR="007C19C8" w:rsidRPr="00916CC6" w:rsidRDefault="001818ED">
      <w:pPr>
        <w:pStyle w:val="Heading2"/>
        <w:rPr>
          <w:lang w:val="en-US"/>
        </w:rPr>
      </w:pPr>
      <w:bookmarkStart w:id="13" w:name="_Toc207595965"/>
      <w:r w:rsidRPr="00916CC6">
        <w:rPr>
          <w:lang w:val="en-US"/>
        </w:rPr>
        <w:t>User view</w:t>
      </w:r>
      <w:r w:rsidR="007C19C8" w:rsidRPr="00916CC6">
        <w:rPr>
          <w:lang w:val="en-US"/>
        </w:rPr>
        <w:t xml:space="preserve">, </w:t>
      </w:r>
      <w:r w:rsidRPr="00916CC6">
        <w:rPr>
          <w:lang w:val="en-US"/>
        </w:rPr>
        <w:t>d</w:t>
      </w:r>
      <w:r w:rsidR="007C19C8" w:rsidRPr="00916CC6">
        <w:rPr>
          <w:lang w:val="en-US"/>
        </w:rPr>
        <w:t>ialog</w:t>
      </w:r>
      <w:r w:rsidRPr="00916CC6">
        <w:rPr>
          <w:lang w:val="en-US"/>
        </w:rPr>
        <w:t xml:space="preserve"> execution</w:t>
      </w:r>
      <w:bookmarkEnd w:id="13"/>
    </w:p>
    <w:p w14:paraId="446D823A" w14:textId="77777777" w:rsidR="007C19C8" w:rsidRDefault="007C19C8">
      <w:pPr>
        <w:rPr>
          <w:rFonts w:cs="Arial"/>
          <w:lang w:val="en-US"/>
        </w:rPr>
      </w:pPr>
    </w:p>
    <w:p w14:paraId="3829C5F6" w14:textId="77777777" w:rsidR="00BF0D03" w:rsidRDefault="00BF0D03" w:rsidP="00BF0D03">
      <w:pPr>
        <w:shd w:val="clear" w:color="auto" w:fill="F3F3F3"/>
        <w:rPr>
          <w:lang w:val="en-US"/>
        </w:rPr>
      </w:pPr>
      <w:r>
        <w:rPr>
          <w:lang w:val="en-US"/>
        </w:rPr>
        <w:t xml:space="preserve">To be able to call and authorize that solution a transaction has to be created </w:t>
      </w:r>
      <w:r w:rsidR="00154A28">
        <w:rPr>
          <w:lang w:val="en-US"/>
        </w:rPr>
        <w:t>– and afterwards</w:t>
      </w:r>
      <w:r>
        <w:rPr>
          <w:lang w:val="en-US"/>
        </w:rPr>
        <w:t xml:space="preserve"> implemented into the SAP menu as follows:</w:t>
      </w:r>
    </w:p>
    <w:p w14:paraId="359C2E82" w14:textId="77777777" w:rsidR="00BF0D03" w:rsidRDefault="00BF0D03" w:rsidP="00BF0D03">
      <w:pPr>
        <w:shd w:val="clear" w:color="auto" w:fill="F3F3F3"/>
        <w:tabs>
          <w:tab w:val="clear" w:pos="1276"/>
          <w:tab w:val="left" w:pos="2190"/>
        </w:tabs>
        <w:rPr>
          <w:lang w:val="en-US"/>
        </w:rPr>
      </w:pPr>
      <w:r>
        <w:rPr>
          <w:lang w:val="en-US"/>
        </w:rPr>
        <w:tab/>
      </w:r>
    </w:p>
    <w:p w14:paraId="43B0F749" w14:textId="77777777" w:rsidR="00DE5AD0" w:rsidRPr="00916CC6" w:rsidRDefault="003A46DB" w:rsidP="00BF0D03">
      <w:pPr>
        <w:shd w:val="clear" w:color="auto" w:fill="F3F3F3"/>
        <w:rPr>
          <w:lang w:val="en-US"/>
        </w:rPr>
      </w:pPr>
      <w:r>
        <w:rPr>
          <w:lang w:val="en-US"/>
        </w:rPr>
        <w:t xml:space="preserve">e.g. </w:t>
      </w:r>
      <w:r w:rsidR="00BF0D03">
        <w:rPr>
          <w:lang w:val="en-US"/>
        </w:rPr>
        <w:t xml:space="preserve">SAP </w:t>
      </w:r>
      <w:r>
        <w:rPr>
          <w:lang w:val="en-US"/>
        </w:rPr>
        <w:t xml:space="preserve">P4B </w:t>
      </w:r>
      <w:r w:rsidR="00BF0D03">
        <w:rPr>
          <w:lang w:val="en-US"/>
        </w:rPr>
        <w:t>menu → Logistics → Additional functions → Production</w:t>
      </w:r>
      <w:r w:rsidR="00DE5AD0">
        <w:rPr>
          <w:lang w:val="en-US"/>
        </w:rPr>
        <w:t xml:space="preserve"> …</w:t>
      </w:r>
    </w:p>
    <w:p w14:paraId="770B7EFD" w14:textId="77777777" w:rsidR="007C19C8" w:rsidRDefault="007C19C8">
      <w:pPr>
        <w:rPr>
          <w:lang w:val="en-US"/>
        </w:rPr>
      </w:pPr>
    </w:p>
    <w:p w14:paraId="0F139717" w14:textId="77777777" w:rsidR="0012247D" w:rsidRDefault="0012247D" w:rsidP="0012247D">
      <w:pPr>
        <w:pStyle w:val="Heading2"/>
        <w:rPr>
          <w:lang w:val="en-US"/>
        </w:rPr>
      </w:pPr>
      <w:bookmarkStart w:id="14" w:name="_Toc207595966"/>
      <w:r>
        <w:rPr>
          <w:lang w:val="en-US"/>
        </w:rPr>
        <w:t>Language topics</w:t>
      </w:r>
      <w:bookmarkEnd w:id="14"/>
    </w:p>
    <w:p w14:paraId="7D980579" w14:textId="77777777" w:rsidR="0012247D" w:rsidRDefault="0012247D">
      <w:pPr>
        <w:rPr>
          <w:lang w:val="en-US"/>
        </w:rPr>
      </w:pPr>
    </w:p>
    <w:p w14:paraId="4C16F508" w14:textId="77777777" w:rsidR="0012247D" w:rsidRDefault="0012247D" w:rsidP="0012247D">
      <w:pPr>
        <w:shd w:val="clear" w:color="auto" w:fill="F3F3F3"/>
        <w:rPr>
          <w:lang w:val="en-US"/>
        </w:rPr>
      </w:pPr>
      <w:r>
        <w:rPr>
          <w:lang w:val="en-US"/>
        </w:rPr>
        <w:t>Development language is English.</w:t>
      </w:r>
    </w:p>
    <w:p w14:paraId="27C31A56" w14:textId="77777777" w:rsidR="0012247D" w:rsidRDefault="0012247D" w:rsidP="0012247D">
      <w:pPr>
        <w:shd w:val="clear" w:color="auto" w:fill="F3F3F3"/>
        <w:rPr>
          <w:lang w:val="en-US"/>
        </w:rPr>
      </w:pPr>
    </w:p>
    <w:p w14:paraId="02D61456" w14:textId="77777777" w:rsidR="0012247D" w:rsidRDefault="0012247D" w:rsidP="0012247D">
      <w:pPr>
        <w:shd w:val="clear" w:color="auto" w:fill="F3F3F3"/>
        <w:rPr>
          <w:lang w:val="en-US"/>
        </w:rPr>
      </w:pPr>
      <w:r>
        <w:rPr>
          <w:lang w:val="en-US"/>
        </w:rPr>
        <w:t>---</w:t>
      </w:r>
    </w:p>
    <w:p w14:paraId="69D6D878" w14:textId="77777777" w:rsidR="0012247D" w:rsidRDefault="0012247D" w:rsidP="0012247D">
      <w:pPr>
        <w:shd w:val="clear" w:color="auto" w:fill="F3F3F3"/>
        <w:rPr>
          <w:lang w:val="en-US"/>
        </w:rPr>
      </w:pPr>
    </w:p>
    <w:p w14:paraId="723B5A65" w14:textId="77777777" w:rsidR="0012247D" w:rsidRDefault="0012247D" w:rsidP="0012247D">
      <w:pPr>
        <w:shd w:val="clear" w:color="auto" w:fill="F3F3F3"/>
        <w:rPr>
          <w:lang w:val="en-US"/>
        </w:rPr>
      </w:pPr>
      <w:r>
        <w:rPr>
          <w:lang w:val="en-US"/>
        </w:rPr>
        <w:t xml:space="preserve">It is recommended to do and transport necessary translations to other languages directly with the creation and transport of the proposed solution. </w:t>
      </w:r>
    </w:p>
    <w:p w14:paraId="6A07CDA0" w14:textId="77777777" w:rsidR="0012247D" w:rsidRDefault="0012247D" w:rsidP="0012247D">
      <w:pPr>
        <w:shd w:val="clear" w:color="auto" w:fill="F3F3F3"/>
        <w:rPr>
          <w:lang w:val="en-US"/>
        </w:rPr>
      </w:pPr>
    </w:p>
    <w:p w14:paraId="4868538F" w14:textId="77777777" w:rsidR="0012247D" w:rsidRPr="00916CC6" w:rsidRDefault="0012247D" w:rsidP="0012247D">
      <w:pPr>
        <w:shd w:val="clear" w:color="auto" w:fill="F3F3F3"/>
        <w:rPr>
          <w:lang w:val="en-US"/>
        </w:rPr>
      </w:pPr>
      <w:r>
        <w:rPr>
          <w:lang w:val="en-US"/>
        </w:rPr>
        <w:t xml:space="preserve">This has to be done under agreement with the global </w:t>
      </w:r>
      <w:proofErr w:type="spellStart"/>
      <w:r>
        <w:rPr>
          <w:lang w:val="en-US"/>
        </w:rPr>
        <w:t>responsibe</w:t>
      </w:r>
      <w:proofErr w:type="spellEnd"/>
      <w:r>
        <w:rPr>
          <w:lang w:val="en-US"/>
        </w:rPr>
        <w:t>.</w:t>
      </w:r>
    </w:p>
    <w:p w14:paraId="655A6605" w14:textId="77777777" w:rsidR="0012247D" w:rsidRDefault="0012247D">
      <w:pPr>
        <w:rPr>
          <w:lang w:val="en-US"/>
        </w:rPr>
      </w:pPr>
    </w:p>
    <w:p w14:paraId="5808BC2F" w14:textId="77777777" w:rsidR="0012247D" w:rsidRPr="00916CC6" w:rsidRDefault="0012247D">
      <w:pPr>
        <w:rPr>
          <w:lang w:val="en-US"/>
        </w:rPr>
      </w:pPr>
    </w:p>
    <w:p w14:paraId="62284644" w14:textId="77777777" w:rsidR="007C19C8" w:rsidRDefault="007C19C8">
      <w:pPr>
        <w:pStyle w:val="Heading2"/>
        <w:rPr>
          <w:lang w:val="en-US"/>
        </w:rPr>
      </w:pPr>
      <w:bookmarkStart w:id="15" w:name="_Toc207595967"/>
      <w:r w:rsidRPr="00916CC6">
        <w:rPr>
          <w:lang w:val="en-US"/>
        </w:rPr>
        <w:t>Dat</w:t>
      </w:r>
      <w:r w:rsidR="001818ED" w:rsidRPr="00916CC6">
        <w:rPr>
          <w:lang w:val="en-US"/>
        </w:rPr>
        <w:t xml:space="preserve">a </w:t>
      </w:r>
      <w:r w:rsidRPr="00916CC6">
        <w:rPr>
          <w:lang w:val="en-US"/>
        </w:rPr>
        <w:t>stru</w:t>
      </w:r>
      <w:r w:rsidR="001818ED" w:rsidRPr="00916CC6">
        <w:rPr>
          <w:lang w:val="en-US"/>
        </w:rPr>
        <w:t>ctures a</w:t>
      </w:r>
      <w:r w:rsidRPr="00916CC6">
        <w:rPr>
          <w:lang w:val="en-US"/>
        </w:rPr>
        <w:t xml:space="preserve">nd </w:t>
      </w:r>
      <w:r w:rsidR="001818ED" w:rsidRPr="00916CC6">
        <w:rPr>
          <w:lang w:val="en-US"/>
        </w:rPr>
        <w:t>data elements</w:t>
      </w:r>
      <w:r w:rsidRPr="00916CC6">
        <w:rPr>
          <w:lang w:val="en-US"/>
        </w:rPr>
        <w:t>/</w:t>
      </w:r>
      <w:r w:rsidR="001818ED" w:rsidRPr="00916CC6">
        <w:rPr>
          <w:lang w:val="en-US"/>
        </w:rPr>
        <w:t>fields</w:t>
      </w:r>
      <w:bookmarkEnd w:id="15"/>
    </w:p>
    <w:p w14:paraId="3E1C8DD2" w14:textId="77777777" w:rsidR="008E451B" w:rsidRPr="008E451B" w:rsidRDefault="008E451B" w:rsidP="008E451B">
      <w:pPr>
        <w:rPr>
          <w:lang w:val="en-US"/>
        </w:rPr>
      </w:pPr>
    </w:p>
    <w:p w14:paraId="68799970" w14:textId="77777777" w:rsidR="008E451B" w:rsidRPr="00916CC6" w:rsidRDefault="000B5A34" w:rsidP="008E451B">
      <w:pPr>
        <w:shd w:val="clear" w:color="auto" w:fill="F3F3F3"/>
        <w:rPr>
          <w:lang w:val="en-US"/>
        </w:rPr>
      </w:pPr>
      <w:r>
        <w:rPr>
          <w:lang w:val="en-US"/>
        </w:rPr>
        <w:t>&lt;text&gt;</w:t>
      </w:r>
    </w:p>
    <w:p w14:paraId="1C0049F6" w14:textId="77777777" w:rsidR="007C19C8" w:rsidRPr="00916CC6" w:rsidRDefault="007C19C8">
      <w:pPr>
        <w:rPr>
          <w:lang w:val="en-US"/>
        </w:rPr>
      </w:pPr>
    </w:p>
    <w:p w14:paraId="522227E6" w14:textId="77777777" w:rsidR="007C19C8" w:rsidRDefault="00CC7FF1">
      <w:pPr>
        <w:pStyle w:val="Heading2"/>
        <w:rPr>
          <w:lang w:val="en-US"/>
        </w:rPr>
      </w:pPr>
      <w:r>
        <w:rPr>
          <w:lang w:val="en-US"/>
        </w:rPr>
        <w:br w:type="page"/>
      </w:r>
      <w:bookmarkStart w:id="16" w:name="_Toc207595968"/>
      <w:r w:rsidR="007C19C8" w:rsidRPr="00916CC6">
        <w:rPr>
          <w:lang w:val="en-US"/>
        </w:rPr>
        <w:lastRenderedPageBreak/>
        <w:t>Dat</w:t>
      </w:r>
      <w:r w:rsidR="001818ED" w:rsidRPr="00916CC6">
        <w:rPr>
          <w:lang w:val="en-US"/>
        </w:rPr>
        <w:t>a maintenance</w:t>
      </w:r>
      <w:bookmarkEnd w:id="16"/>
    </w:p>
    <w:p w14:paraId="036191FA" w14:textId="77777777" w:rsidR="008E451B" w:rsidRPr="008E451B" w:rsidRDefault="008E451B" w:rsidP="008E451B">
      <w:pPr>
        <w:rPr>
          <w:lang w:val="en-US"/>
        </w:rPr>
      </w:pPr>
    </w:p>
    <w:p w14:paraId="5129DB1E" w14:textId="77777777" w:rsidR="003D74A5" w:rsidRPr="00916CC6" w:rsidRDefault="000B5A34">
      <w:pPr>
        <w:shd w:val="clear" w:color="auto" w:fill="F3F3F3"/>
        <w:rPr>
          <w:lang w:val="en-US"/>
        </w:rPr>
      </w:pPr>
      <w:r>
        <w:rPr>
          <w:lang w:val="en-US"/>
        </w:rPr>
        <w:t>&lt;text&gt;</w:t>
      </w:r>
    </w:p>
    <w:p w14:paraId="4DC7E9AF" w14:textId="77777777" w:rsidR="007C19C8" w:rsidRPr="00916CC6" w:rsidRDefault="007C19C8">
      <w:pPr>
        <w:rPr>
          <w:lang w:val="en-US"/>
        </w:rPr>
      </w:pPr>
    </w:p>
    <w:p w14:paraId="095CCBF9" w14:textId="77777777" w:rsidR="007C19C8" w:rsidRPr="00916CC6" w:rsidRDefault="001818ED">
      <w:pPr>
        <w:pStyle w:val="Heading2"/>
        <w:rPr>
          <w:lang w:val="en-US"/>
        </w:rPr>
      </w:pPr>
      <w:bookmarkStart w:id="17" w:name="_Toc207595969"/>
      <w:r w:rsidRPr="00916CC6">
        <w:rPr>
          <w:lang w:val="en-US"/>
        </w:rPr>
        <w:t>Interfaces</w:t>
      </w:r>
      <w:bookmarkEnd w:id="17"/>
    </w:p>
    <w:p w14:paraId="4809CA6D" w14:textId="77777777" w:rsidR="007C19C8" w:rsidRDefault="007C19C8">
      <w:pPr>
        <w:rPr>
          <w:rFonts w:cs="Arial"/>
          <w:lang w:val="en-US"/>
        </w:rPr>
      </w:pPr>
    </w:p>
    <w:p w14:paraId="3AA78F90" w14:textId="77777777" w:rsidR="001734B8" w:rsidRPr="00916CC6" w:rsidRDefault="000B5A34" w:rsidP="001734B8">
      <w:pPr>
        <w:shd w:val="clear" w:color="auto" w:fill="F3F3F3"/>
        <w:rPr>
          <w:lang w:val="en-US"/>
        </w:rPr>
      </w:pPr>
      <w:r>
        <w:rPr>
          <w:lang w:val="en-US"/>
        </w:rPr>
        <w:t>&lt;text&gt;</w:t>
      </w:r>
    </w:p>
    <w:p w14:paraId="493B6A98" w14:textId="77777777" w:rsidR="007C19C8" w:rsidRPr="00916CC6" w:rsidRDefault="007C19C8">
      <w:pPr>
        <w:rPr>
          <w:lang w:val="en-US"/>
        </w:rPr>
      </w:pPr>
    </w:p>
    <w:p w14:paraId="0775168C" w14:textId="77777777" w:rsidR="007C19C8" w:rsidRDefault="001818ED">
      <w:pPr>
        <w:pStyle w:val="Heading2"/>
        <w:rPr>
          <w:lang w:val="en-US"/>
        </w:rPr>
      </w:pPr>
      <w:bookmarkStart w:id="18" w:name="_Toc207595970"/>
      <w:r w:rsidRPr="00916CC6">
        <w:rPr>
          <w:lang w:val="en-US"/>
        </w:rPr>
        <w:t>Authorization</w:t>
      </w:r>
      <w:r w:rsidR="007C19C8" w:rsidRPr="00916CC6">
        <w:rPr>
          <w:lang w:val="en-US"/>
        </w:rPr>
        <w:t xml:space="preserve"> </w:t>
      </w:r>
      <w:r w:rsidRPr="00916CC6">
        <w:rPr>
          <w:lang w:val="en-US"/>
        </w:rPr>
        <w:t>–</w:t>
      </w:r>
      <w:r w:rsidR="007C19C8" w:rsidRPr="00916CC6">
        <w:rPr>
          <w:lang w:val="en-US"/>
        </w:rPr>
        <w:t xml:space="preserve"> </w:t>
      </w:r>
      <w:r w:rsidRPr="00916CC6">
        <w:rPr>
          <w:lang w:val="en-US"/>
        </w:rPr>
        <w:t>user roles</w:t>
      </w:r>
      <w:bookmarkEnd w:id="18"/>
    </w:p>
    <w:p w14:paraId="31EEBDB8" w14:textId="77777777" w:rsidR="008E451B" w:rsidRPr="008E451B" w:rsidRDefault="008E451B" w:rsidP="008E451B">
      <w:pPr>
        <w:rPr>
          <w:lang w:val="en-US"/>
        </w:rPr>
      </w:pPr>
    </w:p>
    <w:p w14:paraId="2EF112E9" w14:textId="77777777" w:rsidR="00F1101F" w:rsidRDefault="00F1101F" w:rsidP="00F1101F">
      <w:pPr>
        <w:shd w:val="clear" w:color="auto" w:fill="F3F3F3"/>
        <w:rPr>
          <w:lang w:val="en-US"/>
        </w:rPr>
      </w:pPr>
      <w:r>
        <w:rPr>
          <w:lang w:val="en-US"/>
        </w:rPr>
        <w:t>It has to be possible to separate the usage of this new solution at least by plant.</w:t>
      </w:r>
    </w:p>
    <w:p w14:paraId="716F5107" w14:textId="77777777" w:rsidR="00BF0D03" w:rsidRDefault="00BF0D03" w:rsidP="00BF0D03">
      <w:pPr>
        <w:shd w:val="clear" w:color="auto" w:fill="F3F3F3"/>
        <w:rPr>
          <w:lang w:val="en-US"/>
        </w:rPr>
      </w:pPr>
    </w:p>
    <w:p w14:paraId="56847852" w14:textId="77777777" w:rsidR="00BF0D03" w:rsidRDefault="00BF0D03" w:rsidP="00BF0D03">
      <w:pPr>
        <w:shd w:val="clear" w:color="auto" w:fill="F3F3F3"/>
        <w:rPr>
          <w:lang w:val="en-US"/>
        </w:rPr>
      </w:pPr>
      <w:r>
        <w:rPr>
          <w:lang w:val="en-US"/>
        </w:rPr>
        <w:t>Therefore an authorization check on plant level (normally on authorization object M_MATE_WRK) has to be implemented.</w:t>
      </w:r>
    </w:p>
    <w:p w14:paraId="3308C884" w14:textId="77777777" w:rsidR="00BF0D03" w:rsidRDefault="00BF0D03" w:rsidP="00BF0D03">
      <w:pPr>
        <w:shd w:val="clear" w:color="auto" w:fill="F3F3F3"/>
        <w:rPr>
          <w:lang w:val="en-US"/>
        </w:rPr>
      </w:pPr>
    </w:p>
    <w:p w14:paraId="73014AEA" w14:textId="77777777" w:rsidR="00BF0D03" w:rsidRDefault="00BF0D03" w:rsidP="00BF0D03">
      <w:pPr>
        <w:shd w:val="clear" w:color="auto" w:fill="F3F3F3"/>
        <w:rPr>
          <w:lang w:val="en-US"/>
        </w:rPr>
      </w:pPr>
      <w:r>
        <w:rPr>
          <w:lang w:val="en-US"/>
        </w:rPr>
        <w:t xml:space="preserve">Authorization objects which are implemented in that solution have to be assigned to the transaction which calls that </w:t>
      </w:r>
      <w:r w:rsidR="00943A1C">
        <w:rPr>
          <w:lang w:val="en-US"/>
        </w:rPr>
        <w:t xml:space="preserve">new </w:t>
      </w:r>
      <w:r>
        <w:rPr>
          <w:lang w:val="en-US"/>
        </w:rPr>
        <w:t>solution.</w:t>
      </w:r>
      <w:r w:rsidR="00943A1C">
        <w:rPr>
          <w:lang w:val="en-US"/>
        </w:rPr>
        <w:t xml:space="preserve"> This can be done via transaction SU24.</w:t>
      </w:r>
    </w:p>
    <w:p w14:paraId="13A3E07B" w14:textId="77777777" w:rsidR="007C19C8" w:rsidRPr="00916CC6" w:rsidRDefault="007C19C8">
      <w:pPr>
        <w:shd w:val="clear" w:color="auto" w:fill="F3F3F3"/>
        <w:rPr>
          <w:lang w:val="en-US"/>
        </w:rPr>
      </w:pPr>
    </w:p>
    <w:p w14:paraId="10E790B3" w14:textId="77777777" w:rsidR="007C19C8" w:rsidRPr="00916CC6" w:rsidRDefault="007C19C8">
      <w:pPr>
        <w:rPr>
          <w:lang w:val="en-US"/>
        </w:rPr>
      </w:pPr>
    </w:p>
    <w:p w14:paraId="1EA6D77B" w14:textId="77777777" w:rsidR="007C19C8" w:rsidRDefault="007C19C8">
      <w:pPr>
        <w:pStyle w:val="Heading2"/>
        <w:rPr>
          <w:lang w:val="en-US"/>
        </w:rPr>
      </w:pPr>
      <w:bookmarkStart w:id="19" w:name="_Toc207595971"/>
      <w:r w:rsidRPr="00916CC6">
        <w:rPr>
          <w:lang w:val="en-US"/>
        </w:rPr>
        <w:t>Information</w:t>
      </w:r>
      <w:r w:rsidR="001818ED" w:rsidRPr="00916CC6">
        <w:rPr>
          <w:lang w:val="en-US"/>
        </w:rPr>
        <w:t xml:space="preserve"> security and data protection</w:t>
      </w:r>
      <w:bookmarkEnd w:id="19"/>
    </w:p>
    <w:p w14:paraId="01A542DC" w14:textId="77777777" w:rsidR="008E451B" w:rsidRPr="008E451B" w:rsidRDefault="008E451B" w:rsidP="008E451B">
      <w:pPr>
        <w:rPr>
          <w:lang w:val="en-US"/>
        </w:rPr>
      </w:pPr>
    </w:p>
    <w:p w14:paraId="3C0295BD" w14:textId="77777777" w:rsidR="007C19C8" w:rsidRPr="00916CC6" w:rsidRDefault="007C19C8">
      <w:pPr>
        <w:shd w:val="clear" w:color="auto" w:fill="F3F3F3"/>
        <w:rPr>
          <w:lang w:val="en-US"/>
        </w:rPr>
      </w:pPr>
    </w:p>
    <w:p w14:paraId="4A3746C2" w14:textId="77777777" w:rsidR="007C19C8" w:rsidRPr="00916CC6" w:rsidRDefault="007C19C8">
      <w:pPr>
        <w:rPr>
          <w:lang w:val="en-US"/>
        </w:rPr>
      </w:pPr>
    </w:p>
    <w:p w14:paraId="45A25046" w14:textId="77777777" w:rsidR="007C19C8" w:rsidRDefault="001818ED">
      <w:pPr>
        <w:pStyle w:val="Heading2"/>
        <w:rPr>
          <w:lang w:val="en-US"/>
        </w:rPr>
      </w:pPr>
      <w:bookmarkStart w:id="20" w:name="_Toc207595972"/>
      <w:r w:rsidRPr="00916CC6">
        <w:rPr>
          <w:lang w:val="en-US"/>
        </w:rPr>
        <w:t>Standardization</w:t>
      </w:r>
      <w:bookmarkEnd w:id="20"/>
    </w:p>
    <w:p w14:paraId="7EEE786C" w14:textId="77777777" w:rsidR="00A36ED0" w:rsidRDefault="00A36ED0" w:rsidP="00A36ED0">
      <w:pPr>
        <w:rPr>
          <w:lang w:val="en-US"/>
        </w:rPr>
      </w:pPr>
    </w:p>
    <w:p w14:paraId="1D8ED620" w14:textId="77777777" w:rsidR="00A36ED0" w:rsidRDefault="00A36ED0" w:rsidP="00A36ED0">
      <w:pPr>
        <w:rPr>
          <w:lang w:val="en-US"/>
        </w:rPr>
      </w:pPr>
      <w:r>
        <w:rPr>
          <w:lang w:val="en-US"/>
        </w:rPr>
        <w:t>Please consider the given standardizations and rules within BSH company.</w:t>
      </w:r>
    </w:p>
    <w:p w14:paraId="0BB94C17" w14:textId="77777777" w:rsidR="00A36ED0" w:rsidRDefault="00A36ED0" w:rsidP="00A36ED0">
      <w:pPr>
        <w:rPr>
          <w:lang w:val="en-US"/>
        </w:rPr>
      </w:pPr>
    </w:p>
    <w:p w14:paraId="5EA8C640" w14:textId="77777777" w:rsidR="008E451B" w:rsidRDefault="008E451B" w:rsidP="008E451B">
      <w:pPr>
        <w:rPr>
          <w:lang w:val="en-US"/>
        </w:rPr>
      </w:pPr>
    </w:p>
    <w:p w14:paraId="0BCA726D" w14:textId="77777777" w:rsidR="00A36ED0" w:rsidRDefault="00A36ED0" w:rsidP="00A36ED0">
      <w:pPr>
        <w:pStyle w:val="Heading3"/>
        <w:rPr>
          <w:lang w:val="en-US"/>
        </w:rPr>
      </w:pPr>
      <w:bookmarkStart w:id="21" w:name="_Toc207595973"/>
      <w:r>
        <w:rPr>
          <w:lang w:val="en-US"/>
        </w:rPr>
        <w:t>BSH standardizations</w:t>
      </w:r>
      <w:bookmarkEnd w:id="21"/>
    </w:p>
    <w:p w14:paraId="709465A9" w14:textId="77777777" w:rsidR="00A36ED0" w:rsidRPr="008E451B" w:rsidRDefault="00A36ED0" w:rsidP="008E451B">
      <w:pPr>
        <w:rPr>
          <w:lang w:val="en-US"/>
        </w:rPr>
      </w:pPr>
    </w:p>
    <w:p w14:paraId="080CE8BA" w14:textId="77777777" w:rsidR="00F1101F" w:rsidRDefault="00F1101F" w:rsidP="00F1101F">
      <w:pPr>
        <w:shd w:val="clear" w:color="auto" w:fill="F3F3F3"/>
        <w:rPr>
          <w:lang w:val="en-US"/>
        </w:rPr>
      </w:pPr>
      <w:r>
        <w:rPr>
          <w:lang w:val="en-US"/>
        </w:rPr>
        <w:t xml:space="preserve">To get information regarding standardization – please click here (link to BSH </w:t>
      </w:r>
      <w:r w:rsidR="003A46DB">
        <w:rPr>
          <w:lang w:val="en-US"/>
        </w:rPr>
        <w:t xml:space="preserve">DPS CROSS </w:t>
      </w:r>
      <w:r>
        <w:rPr>
          <w:lang w:val="en-US"/>
        </w:rPr>
        <w:t>standardization web):</w:t>
      </w:r>
    </w:p>
    <w:p w14:paraId="7248E36F" w14:textId="77777777" w:rsidR="00F1101F" w:rsidRDefault="00F1101F" w:rsidP="00F1101F">
      <w:pPr>
        <w:shd w:val="clear" w:color="auto" w:fill="F3F3F3"/>
        <w:rPr>
          <w:lang w:val="en-US"/>
        </w:rPr>
      </w:pPr>
    </w:p>
    <w:p w14:paraId="714A1E8B" w14:textId="77777777" w:rsidR="007C19C8" w:rsidRDefault="003A46DB">
      <w:pPr>
        <w:shd w:val="clear" w:color="auto" w:fill="F3F3F3"/>
        <w:rPr>
          <w:lang w:val="en-US"/>
        </w:rPr>
      </w:pPr>
      <w:hyperlink r:id="rId9" w:history="1">
        <w:r w:rsidRPr="003A46DB">
          <w:rPr>
            <w:rStyle w:val="Hyperlink"/>
            <w:lang w:val="en-US"/>
          </w:rPr>
          <w:t>Stream: SAP Development and Test Excellence - Digital Platform Services - BSH Wiki</w:t>
        </w:r>
      </w:hyperlink>
    </w:p>
    <w:p w14:paraId="4382B933" w14:textId="77777777" w:rsidR="00A36ED0" w:rsidRPr="00916CC6" w:rsidRDefault="00A36ED0">
      <w:pPr>
        <w:shd w:val="clear" w:color="auto" w:fill="F3F3F3"/>
        <w:rPr>
          <w:lang w:val="en-US"/>
        </w:rPr>
      </w:pPr>
    </w:p>
    <w:p w14:paraId="0907B95D" w14:textId="77777777" w:rsidR="007C19C8" w:rsidRDefault="007C19C8">
      <w:pPr>
        <w:rPr>
          <w:lang w:val="en-US"/>
        </w:rPr>
      </w:pPr>
    </w:p>
    <w:p w14:paraId="085EE47A" w14:textId="77777777" w:rsidR="00385C64" w:rsidRDefault="00385C64">
      <w:pPr>
        <w:rPr>
          <w:lang w:val="en-US"/>
        </w:rPr>
      </w:pPr>
    </w:p>
    <w:p w14:paraId="3B6FDEEF" w14:textId="77777777" w:rsidR="00A36ED0" w:rsidRDefault="00385C64" w:rsidP="00A36ED0">
      <w:pPr>
        <w:pStyle w:val="Heading3"/>
        <w:ind w:left="964"/>
        <w:rPr>
          <w:lang w:val="en-US"/>
        </w:rPr>
      </w:pPr>
      <w:bookmarkStart w:id="22" w:name="_Toc207595974"/>
      <w:r>
        <w:rPr>
          <w:lang w:val="en-US"/>
        </w:rPr>
        <w:t>BSH n</w:t>
      </w:r>
      <w:r w:rsidR="00A36ED0">
        <w:rPr>
          <w:lang w:val="en-US"/>
        </w:rPr>
        <w:t>aming conventions</w:t>
      </w:r>
      <w:bookmarkEnd w:id="22"/>
    </w:p>
    <w:p w14:paraId="4DC83CA8" w14:textId="77777777" w:rsidR="00A36ED0" w:rsidRDefault="00A36ED0">
      <w:pPr>
        <w:rPr>
          <w:lang w:val="en-US"/>
        </w:rPr>
      </w:pPr>
    </w:p>
    <w:p w14:paraId="15CBDDF6" w14:textId="77777777" w:rsidR="00A36ED0" w:rsidRDefault="00A36ED0" w:rsidP="00A36ED0">
      <w:pPr>
        <w:shd w:val="clear" w:color="auto" w:fill="F3F3F3"/>
        <w:rPr>
          <w:lang w:val="en-US"/>
        </w:rPr>
      </w:pPr>
      <w:r>
        <w:rPr>
          <w:lang w:val="en-US"/>
        </w:rPr>
        <w:t>Please consider the following naming conventions</w:t>
      </w:r>
      <w:r w:rsidR="003A46DB">
        <w:rPr>
          <w:lang w:val="en-US"/>
        </w:rPr>
        <w:t xml:space="preserve"> for new developments see BSH DPS CROSS:</w:t>
      </w:r>
    </w:p>
    <w:p w14:paraId="490EF38B" w14:textId="77777777" w:rsidR="003A46DB" w:rsidRDefault="003A46DB" w:rsidP="00A36ED0">
      <w:pPr>
        <w:shd w:val="clear" w:color="auto" w:fill="F3F3F3"/>
        <w:rPr>
          <w:lang w:val="en-US"/>
        </w:rPr>
      </w:pPr>
    </w:p>
    <w:p w14:paraId="5DA1F8C8" w14:textId="77777777" w:rsidR="003A46DB" w:rsidRDefault="003A46DB" w:rsidP="003A46DB">
      <w:pPr>
        <w:shd w:val="clear" w:color="auto" w:fill="F3F3F3"/>
        <w:rPr>
          <w:lang w:val="en-US"/>
        </w:rPr>
      </w:pPr>
      <w:hyperlink r:id="rId10" w:history="1">
        <w:r w:rsidRPr="003A46DB">
          <w:rPr>
            <w:rStyle w:val="Hyperlink"/>
            <w:lang w:val="en-US"/>
          </w:rPr>
          <w:t>Stream: SAP Development and Test Excellence - Digital Platform Services - BSH Wiki</w:t>
        </w:r>
      </w:hyperlink>
    </w:p>
    <w:p w14:paraId="29D1EFF7" w14:textId="77777777" w:rsidR="00385C64" w:rsidRDefault="00385C64" w:rsidP="00A36ED0">
      <w:pPr>
        <w:shd w:val="clear" w:color="auto" w:fill="F3F3F3"/>
        <w:rPr>
          <w:lang w:val="en-US"/>
        </w:rPr>
      </w:pPr>
    </w:p>
    <w:p w14:paraId="75EFB25D" w14:textId="77777777" w:rsidR="00A36ED0" w:rsidRDefault="00385C64" w:rsidP="00A36ED0">
      <w:pPr>
        <w:shd w:val="clear" w:color="auto" w:fill="F3F3F3"/>
        <w:rPr>
          <w:lang w:val="en-US"/>
        </w:rPr>
      </w:pPr>
      <w:r>
        <w:rPr>
          <w:lang w:val="en-US"/>
        </w:rPr>
        <w:t xml:space="preserve">For detailed information please </w:t>
      </w:r>
      <w:r w:rsidR="003A46DB">
        <w:rPr>
          <w:lang w:val="en-US"/>
        </w:rPr>
        <w:t>send an email to</w:t>
      </w:r>
      <w:r>
        <w:rPr>
          <w:lang w:val="en-US"/>
        </w:rPr>
        <w:t>:</w:t>
      </w:r>
    </w:p>
    <w:p w14:paraId="079A9F9C" w14:textId="77777777" w:rsidR="003A46DB" w:rsidRDefault="003A46DB" w:rsidP="00A36ED0">
      <w:pPr>
        <w:shd w:val="clear" w:color="auto" w:fill="F3F3F3"/>
        <w:rPr>
          <w:lang w:val="en-US"/>
        </w:rPr>
      </w:pPr>
    </w:p>
    <w:p w14:paraId="51E9E708" w14:textId="77777777" w:rsidR="003A46DB" w:rsidRDefault="003A46DB" w:rsidP="00A36ED0">
      <w:pPr>
        <w:shd w:val="clear" w:color="auto" w:fill="F3F3F3"/>
        <w:rPr>
          <w:lang w:val="en-US"/>
        </w:rPr>
      </w:pPr>
      <w:hyperlink r:id="rId11" w:history="1">
        <w:r w:rsidRPr="00F356EC">
          <w:rPr>
            <w:rStyle w:val="Hyperlink"/>
            <w:lang w:val="en-US"/>
          </w:rPr>
          <w:t>BSH_GDS_DPS_Cross_SAPDevelopment@bshg.com</w:t>
        </w:r>
      </w:hyperlink>
    </w:p>
    <w:p w14:paraId="15510310" w14:textId="77777777" w:rsidR="00385C64" w:rsidRDefault="00385C64" w:rsidP="00A36ED0">
      <w:pPr>
        <w:shd w:val="clear" w:color="auto" w:fill="F3F3F3"/>
        <w:rPr>
          <w:lang w:val="en-US"/>
        </w:rPr>
      </w:pPr>
    </w:p>
    <w:p w14:paraId="5FEF3887" w14:textId="77777777" w:rsidR="00A36ED0" w:rsidRPr="001B782C" w:rsidRDefault="00A36ED0">
      <w:pPr>
        <w:rPr>
          <w:lang w:val="fr-FR"/>
        </w:rPr>
      </w:pPr>
    </w:p>
    <w:p w14:paraId="77588A53" w14:textId="77777777" w:rsidR="00A36ED0" w:rsidRPr="001B782C" w:rsidRDefault="00A36ED0">
      <w:pPr>
        <w:rPr>
          <w:lang w:val="fr-FR"/>
        </w:rPr>
      </w:pPr>
    </w:p>
    <w:p w14:paraId="1ABF98F3" w14:textId="77777777" w:rsidR="007C19C8" w:rsidRDefault="003A46DB">
      <w:pPr>
        <w:pStyle w:val="Heading2"/>
        <w:rPr>
          <w:lang w:val="en-US"/>
        </w:rPr>
      </w:pPr>
      <w:bookmarkStart w:id="23" w:name="_Toc207595975"/>
      <w:r>
        <w:rPr>
          <w:lang w:val="en-US"/>
        </w:rPr>
        <w:br w:type="page"/>
      </w:r>
      <w:r w:rsidR="007C19C8" w:rsidRPr="00916CC6">
        <w:rPr>
          <w:lang w:val="en-US"/>
        </w:rPr>
        <w:lastRenderedPageBreak/>
        <w:t>Archite</w:t>
      </w:r>
      <w:r w:rsidR="001818ED" w:rsidRPr="00916CC6">
        <w:rPr>
          <w:lang w:val="en-US"/>
        </w:rPr>
        <w:t>c</w:t>
      </w:r>
      <w:r w:rsidR="007C19C8" w:rsidRPr="00916CC6">
        <w:rPr>
          <w:lang w:val="en-US"/>
        </w:rPr>
        <w:t>tur</w:t>
      </w:r>
      <w:r w:rsidR="001818ED" w:rsidRPr="00916CC6">
        <w:rPr>
          <w:lang w:val="en-US"/>
        </w:rPr>
        <w:t>e</w:t>
      </w:r>
      <w:r w:rsidR="007C19C8" w:rsidRPr="00916CC6">
        <w:rPr>
          <w:lang w:val="en-US"/>
        </w:rPr>
        <w:t xml:space="preserve"> </w:t>
      </w:r>
      <w:r w:rsidR="001818ED" w:rsidRPr="00916CC6">
        <w:rPr>
          <w:lang w:val="en-US"/>
        </w:rPr>
        <w:t>a</w:t>
      </w:r>
      <w:r w:rsidR="007C19C8" w:rsidRPr="00916CC6">
        <w:rPr>
          <w:lang w:val="en-US"/>
        </w:rPr>
        <w:t xml:space="preserve">nd </w:t>
      </w:r>
      <w:r w:rsidR="001818ED" w:rsidRPr="00916CC6">
        <w:rPr>
          <w:lang w:val="en-US"/>
        </w:rPr>
        <w:t>t</w:t>
      </w:r>
      <w:r w:rsidR="007C19C8" w:rsidRPr="00916CC6">
        <w:rPr>
          <w:lang w:val="en-US"/>
        </w:rPr>
        <w:t>echnolog</w:t>
      </w:r>
      <w:r w:rsidR="001818ED" w:rsidRPr="00916CC6">
        <w:rPr>
          <w:lang w:val="en-US"/>
        </w:rPr>
        <w:t>y</w:t>
      </w:r>
      <w:bookmarkEnd w:id="23"/>
    </w:p>
    <w:p w14:paraId="435B736D" w14:textId="77777777" w:rsidR="008E451B" w:rsidRPr="008E451B" w:rsidRDefault="008E451B" w:rsidP="008E451B">
      <w:pPr>
        <w:rPr>
          <w:lang w:val="en-US"/>
        </w:rPr>
      </w:pPr>
    </w:p>
    <w:p w14:paraId="2667EB93" w14:textId="77777777" w:rsidR="00F1101F" w:rsidRDefault="00F1101F" w:rsidP="00F1101F">
      <w:pPr>
        <w:shd w:val="clear" w:color="auto" w:fill="F3F3F3"/>
        <w:rPr>
          <w:lang w:val="en-US"/>
        </w:rPr>
      </w:pPr>
      <w:r>
        <w:rPr>
          <w:lang w:val="en-US"/>
        </w:rPr>
        <w:t>The new solution has to be multi-plant-able (</w:t>
      </w:r>
      <w:proofErr w:type="spellStart"/>
      <w:r>
        <w:rPr>
          <w:lang w:val="en-US"/>
        </w:rPr>
        <w:t>mehrwerksfähig</w:t>
      </w:r>
      <w:proofErr w:type="spellEnd"/>
      <w:r>
        <w:rPr>
          <w:lang w:val="en-US"/>
        </w:rPr>
        <w:t>).</w:t>
      </w:r>
    </w:p>
    <w:p w14:paraId="7BC52B1C" w14:textId="77777777" w:rsidR="007C19C8" w:rsidRPr="00916CC6" w:rsidRDefault="007C19C8">
      <w:pPr>
        <w:shd w:val="clear" w:color="auto" w:fill="F3F3F3"/>
        <w:rPr>
          <w:lang w:val="en-US"/>
        </w:rPr>
      </w:pPr>
    </w:p>
    <w:p w14:paraId="5613C0AA" w14:textId="77777777" w:rsidR="007C19C8" w:rsidRPr="00916CC6" w:rsidRDefault="007C19C8">
      <w:pPr>
        <w:rPr>
          <w:lang w:val="en-US"/>
        </w:rPr>
      </w:pPr>
    </w:p>
    <w:p w14:paraId="4ED31E63" w14:textId="77777777" w:rsidR="007C19C8" w:rsidRDefault="008E451B">
      <w:pPr>
        <w:pStyle w:val="Heading1"/>
        <w:rPr>
          <w:lang w:val="en-US"/>
        </w:rPr>
      </w:pPr>
      <w:r>
        <w:rPr>
          <w:lang w:val="en-US"/>
        </w:rPr>
        <w:br w:type="page"/>
      </w:r>
      <w:bookmarkStart w:id="24" w:name="_Toc207595976"/>
      <w:r w:rsidR="007C19C8" w:rsidRPr="00916CC6">
        <w:rPr>
          <w:lang w:val="en-US"/>
        </w:rPr>
        <w:lastRenderedPageBreak/>
        <w:t>St</w:t>
      </w:r>
      <w:r w:rsidR="001818ED" w:rsidRPr="00916CC6">
        <w:rPr>
          <w:lang w:val="en-US"/>
        </w:rPr>
        <w:t xml:space="preserve">age </w:t>
      </w:r>
      <w:r w:rsidR="007C19C8" w:rsidRPr="00916CC6">
        <w:rPr>
          <w:lang w:val="en-US"/>
        </w:rPr>
        <w:t>plan</w:t>
      </w:r>
      <w:bookmarkEnd w:id="24"/>
    </w:p>
    <w:p w14:paraId="144193A2" w14:textId="77777777" w:rsidR="008E451B" w:rsidRDefault="008E451B" w:rsidP="008E451B">
      <w:pPr>
        <w:rPr>
          <w:lang w:val="en-US"/>
        </w:rPr>
      </w:pPr>
    </w:p>
    <w:p w14:paraId="32C97542" w14:textId="77777777" w:rsidR="003D1EC5" w:rsidRDefault="003D1EC5" w:rsidP="003D1EC5">
      <w:pPr>
        <w:pStyle w:val="Heading2"/>
        <w:ind w:left="964"/>
        <w:rPr>
          <w:lang w:val="en-US"/>
        </w:rPr>
      </w:pPr>
      <w:bookmarkStart w:id="25" w:name="_Toc207595977"/>
      <w:r>
        <w:rPr>
          <w:lang w:val="en-US"/>
        </w:rPr>
        <w:t>Scheduling overview of business requirements (BRMs)</w:t>
      </w:r>
      <w:bookmarkEnd w:id="25"/>
    </w:p>
    <w:p w14:paraId="75A442C9" w14:textId="77777777" w:rsidR="003D1EC5" w:rsidRPr="008E451B" w:rsidRDefault="003D1EC5" w:rsidP="008E451B">
      <w:pPr>
        <w:rPr>
          <w:lang w:val="en-US"/>
        </w:rPr>
      </w:pPr>
    </w:p>
    <w:p w14:paraId="39A302BE" w14:textId="77777777" w:rsidR="00F1101F" w:rsidRDefault="00F1101F" w:rsidP="00F1101F">
      <w:pPr>
        <w:shd w:val="clear" w:color="auto" w:fill="F3F3F3"/>
        <w:rPr>
          <w:lang w:val="en-US"/>
        </w:rPr>
      </w:pPr>
      <w:r>
        <w:rPr>
          <w:lang w:val="en-US"/>
        </w:rPr>
        <w:t>T</w:t>
      </w:r>
      <w:r w:rsidR="008E451B">
        <w:rPr>
          <w:lang w:val="en-US"/>
        </w:rPr>
        <w:t>o</w:t>
      </w:r>
      <w:r>
        <w:rPr>
          <w:lang w:val="en-US"/>
        </w:rPr>
        <w:t xml:space="preserve"> check the progress and status of the realization – please click here:</w:t>
      </w:r>
    </w:p>
    <w:p w14:paraId="3DAD1841" w14:textId="77777777" w:rsidR="003A46DB" w:rsidRDefault="003A46DB" w:rsidP="00F1101F">
      <w:pPr>
        <w:shd w:val="clear" w:color="auto" w:fill="F3F3F3"/>
        <w:rPr>
          <w:lang w:val="en-US"/>
        </w:rPr>
      </w:pPr>
    </w:p>
    <w:p w14:paraId="3488384D" w14:textId="77777777" w:rsidR="003A46DB" w:rsidRDefault="003A46DB" w:rsidP="00F1101F">
      <w:pPr>
        <w:shd w:val="clear" w:color="auto" w:fill="F3F3F3"/>
        <w:rPr>
          <w:lang w:val="en-US"/>
        </w:rPr>
      </w:pPr>
      <w:hyperlink r:id="rId12" w:history="1">
        <w:r w:rsidRPr="003A46DB">
          <w:rPr>
            <w:rStyle w:val="Hyperlink"/>
            <w:lang w:val="en-US"/>
          </w:rPr>
          <w:t>INDSCP - Overview (Kanban) - Agile Board - BSH Jira</w:t>
        </w:r>
      </w:hyperlink>
    </w:p>
    <w:p w14:paraId="68E4AEC6" w14:textId="77777777" w:rsidR="00F1101F" w:rsidRDefault="00F1101F" w:rsidP="00F1101F">
      <w:pPr>
        <w:shd w:val="clear" w:color="auto" w:fill="F3F3F3"/>
        <w:rPr>
          <w:lang w:val="en-US"/>
        </w:rPr>
      </w:pPr>
    </w:p>
    <w:p w14:paraId="2811C2BD" w14:textId="77777777" w:rsidR="00C04392" w:rsidRDefault="00C04392">
      <w:pPr>
        <w:rPr>
          <w:lang w:val="en-US"/>
        </w:rPr>
      </w:pPr>
    </w:p>
    <w:p w14:paraId="4C689A36" w14:textId="77777777" w:rsidR="007C19C8" w:rsidRDefault="007C19C8">
      <w:pPr>
        <w:pStyle w:val="Heading1"/>
        <w:rPr>
          <w:lang w:val="en-US"/>
        </w:rPr>
      </w:pPr>
      <w:bookmarkStart w:id="26" w:name="_Toc207595979"/>
      <w:r w:rsidRPr="00916CC6">
        <w:rPr>
          <w:lang w:val="en-US"/>
        </w:rPr>
        <w:t>Ris</w:t>
      </w:r>
      <w:r w:rsidR="001818ED" w:rsidRPr="00916CC6">
        <w:rPr>
          <w:lang w:val="en-US"/>
        </w:rPr>
        <w:t>ks</w:t>
      </w:r>
      <w:bookmarkEnd w:id="26"/>
    </w:p>
    <w:p w14:paraId="63F0E361" w14:textId="77777777" w:rsidR="008E451B" w:rsidRPr="008E451B" w:rsidRDefault="008E451B" w:rsidP="008E451B">
      <w:pPr>
        <w:rPr>
          <w:lang w:val="en-US"/>
        </w:rPr>
      </w:pPr>
    </w:p>
    <w:p w14:paraId="2B4FF14F" w14:textId="77777777" w:rsidR="001818ED" w:rsidRPr="00916CC6" w:rsidRDefault="001818ED" w:rsidP="001818ED">
      <w:pPr>
        <w:rPr>
          <w:lang w:val="en-US"/>
        </w:rPr>
      </w:pPr>
      <w:r w:rsidRPr="00916CC6">
        <w:rPr>
          <w:lang w:val="en-US"/>
        </w:rPr>
        <w:t>Please create a link to the status document (which you should please set up according to the template)</w:t>
      </w:r>
    </w:p>
    <w:p w14:paraId="34E91AD9" w14:textId="77777777" w:rsidR="001734B8" w:rsidRPr="00916CC6" w:rsidRDefault="001734B8" w:rsidP="001734B8">
      <w:pPr>
        <w:shd w:val="clear" w:color="auto" w:fill="F3F3F3"/>
        <w:rPr>
          <w:lang w:val="en-US"/>
        </w:rPr>
      </w:pPr>
    </w:p>
    <w:p w14:paraId="6DB7C4AE" w14:textId="77777777" w:rsidR="001C172B" w:rsidRDefault="001C172B" w:rsidP="0000261A">
      <w:pPr>
        <w:pStyle w:val="Heading1"/>
        <w:numPr>
          <w:ilvl w:val="0"/>
          <w:numId w:val="1"/>
        </w:numPr>
        <w:ind w:left="964"/>
        <w:rPr>
          <w:lang w:val="en-US"/>
        </w:rPr>
      </w:pPr>
      <w:bookmarkStart w:id="27" w:name="_Toc74051310"/>
      <w:bookmarkStart w:id="28" w:name="_Toc76981012"/>
      <w:bookmarkStart w:id="29" w:name="_Toc207595980"/>
      <w:r w:rsidRPr="00916CC6">
        <w:rPr>
          <w:lang w:val="en-US"/>
        </w:rPr>
        <w:t>List</w:t>
      </w:r>
      <w:bookmarkEnd w:id="27"/>
      <w:r w:rsidRPr="00916CC6">
        <w:rPr>
          <w:lang w:val="en-US"/>
        </w:rPr>
        <w:t xml:space="preserve"> of open issues</w:t>
      </w:r>
      <w:bookmarkEnd w:id="28"/>
      <w:bookmarkEnd w:id="29"/>
    </w:p>
    <w:p w14:paraId="3E013CD9" w14:textId="77777777" w:rsidR="008E451B" w:rsidRPr="008E451B" w:rsidRDefault="008E451B" w:rsidP="008E451B">
      <w:pPr>
        <w:rPr>
          <w:lang w:val="en-US"/>
        </w:rPr>
      </w:pPr>
    </w:p>
    <w:p w14:paraId="50883190" w14:textId="77777777" w:rsidR="007C19C8" w:rsidRPr="00916CC6" w:rsidRDefault="001C172B" w:rsidP="001C172B">
      <w:pPr>
        <w:rPr>
          <w:lang w:val="en-US"/>
        </w:rPr>
      </w:pPr>
      <w:r w:rsidRPr="00916CC6">
        <w:rPr>
          <w:lang w:val="en-US"/>
        </w:rPr>
        <w:t>Please create a link to the status document (which you should please set up according to the template).</w:t>
      </w:r>
    </w:p>
    <w:p w14:paraId="13E24E43" w14:textId="77777777" w:rsidR="001734B8" w:rsidRPr="00916CC6" w:rsidRDefault="001734B8" w:rsidP="001734B8">
      <w:pPr>
        <w:shd w:val="clear" w:color="auto" w:fill="F3F3F3"/>
        <w:rPr>
          <w:lang w:val="en-US"/>
        </w:rPr>
      </w:pPr>
    </w:p>
    <w:p w14:paraId="6BE117DC" w14:textId="77777777" w:rsidR="007C19C8" w:rsidRDefault="007C19C8">
      <w:pPr>
        <w:pStyle w:val="Heading1"/>
        <w:rPr>
          <w:lang w:val="en-US"/>
        </w:rPr>
      </w:pPr>
      <w:bookmarkStart w:id="30" w:name="_Toc480690085"/>
      <w:bookmarkStart w:id="31" w:name="_Toc480690199"/>
      <w:bookmarkStart w:id="32" w:name="_Toc207595981"/>
      <w:r w:rsidRPr="00916CC6">
        <w:rPr>
          <w:lang w:val="en-US"/>
        </w:rPr>
        <w:t>Migration</w:t>
      </w:r>
      <w:bookmarkStart w:id="33" w:name="_Hlt488469928"/>
      <w:bookmarkEnd w:id="30"/>
      <w:bookmarkEnd w:id="31"/>
      <w:bookmarkEnd w:id="32"/>
      <w:bookmarkEnd w:id="33"/>
    </w:p>
    <w:p w14:paraId="355D439D" w14:textId="77777777" w:rsidR="008E451B" w:rsidRPr="008E451B" w:rsidRDefault="008E451B" w:rsidP="008E451B">
      <w:pPr>
        <w:rPr>
          <w:lang w:val="en-US"/>
        </w:rPr>
      </w:pPr>
    </w:p>
    <w:p w14:paraId="55F7BF11" w14:textId="77777777" w:rsidR="007C19C8" w:rsidRDefault="00943A1C">
      <w:pPr>
        <w:shd w:val="clear" w:color="auto" w:fill="F3F3F3"/>
        <w:rPr>
          <w:lang w:val="en-US"/>
        </w:rPr>
      </w:pPr>
      <w:r>
        <w:rPr>
          <w:lang w:val="en-US"/>
        </w:rPr>
        <w:t xml:space="preserve">In case an existing report / solution will be migrated / took over it has to be </w:t>
      </w:r>
      <w:proofErr w:type="spellStart"/>
      <w:r>
        <w:rPr>
          <w:lang w:val="en-US"/>
        </w:rPr>
        <w:t>analysed</w:t>
      </w:r>
      <w:proofErr w:type="spellEnd"/>
      <w:r>
        <w:rPr>
          <w:lang w:val="en-US"/>
        </w:rPr>
        <w:t xml:space="preserve"> whether key parameters are “hard coded”. Key parameters are for example:</w:t>
      </w:r>
    </w:p>
    <w:p w14:paraId="1C69D1A2" w14:textId="77777777" w:rsidR="00943A1C" w:rsidRDefault="00943A1C">
      <w:pPr>
        <w:shd w:val="clear" w:color="auto" w:fill="F3F3F3"/>
        <w:rPr>
          <w:lang w:val="en-US"/>
        </w:rPr>
      </w:pPr>
    </w:p>
    <w:p w14:paraId="229C0141" w14:textId="77777777" w:rsidR="00943A1C" w:rsidRPr="00943A1C" w:rsidRDefault="00943A1C">
      <w:pPr>
        <w:shd w:val="clear" w:color="auto" w:fill="F3F3F3"/>
        <w:rPr>
          <w:b/>
          <w:lang w:val="en-US"/>
        </w:rPr>
      </w:pPr>
      <w:r w:rsidRPr="00943A1C">
        <w:rPr>
          <w:b/>
          <w:lang w:val="en-US"/>
        </w:rPr>
        <w:t>Parameter</w:t>
      </w:r>
      <w:r w:rsidRPr="00943A1C">
        <w:rPr>
          <w:b/>
          <w:lang w:val="en-US"/>
        </w:rPr>
        <w:tab/>
        <w:t>Description</w:t>
      </w:r>
    </w:p>
    <w:p w14:paraId="55E8E671" w14:textId="77777777" w:rsidR="00943A1C" w:rsidRDefault="00943A1C">
      <w:pPr>
        <w:shd w:val="clear" w:color="auto" w:fill="F3F3F3"/>
        <w:rPr>
          <w:lang w:val="en-US"/>
        </w:rPr>
      </w:pPr>
      <w:r>
        <w:rPr>
          <w:lang w:val="en-US"/>
        </w:rPr>
        <w:t>AUART</w:t>
      </w:r>
      <w:r>
        <w:rPr>
          <w:lang w:val="en-US"/>
        </w:rPr>
        <w:tab/>
        <w:t>Order type</w:t>
      </w:r>
    </w:p>
    <w:p w14:paraId="62DD4FFF" w14:textId="77777777" w:rsidR="00DE5AD0" w:rsidRPr="00DE5AD0" w:rsidRDefault="00DE5AD0">
      <w:pPr>
        <w:shd w:val="clear" w:color="auto" w:fill="F3F3F3"/>
        <w:rPr>
          <w:lang w:val="en-US"/>
        </w:rPr>
      </w:pPr>
      <w:r w:rsidRPr="00DE5AD0">
        <w:rPr>
          <w:lang w:val="en-US"/>
        </w:rPr>
        <w:t>DISPO</w:t>
      </w:r>
      <w:r>
        <w:rPr>
          <w:lang w:val="en-US"/>
        </w:rPr>
        <w:tab/>
        <w:t>MRP controller</w:t>
      </w:r>
    </w:p>
    <w:p w14:paraId="5F52C665" w14:textId="77777777" w:rsidR="00DE5AD0" w:rsidRDefault="00DE5AD0" w:rsidP="00DE5AD0">
      <w:pPr>
        <w:shd w:val="clear" w:color="auto" w:fill="F3F3F3"/>
        <w:rPr>
          <w:lang w:val="en-US"/>
        </w:rPr>
      </w:pPr>
      <w:r>
        <w:rPr>
          <w:lang w:val="en-US"/>
        </w:rPr>
        <w:t>LGORT</w:t>
      </w:r>
      <w:r>
        <w:rPr>
          <w:lang w:val="en-US"/>
        </w:rPr>
        <w:tab/>
        <w:t>Storage location</w:t>
      </w:r>
    </w:p>
    <w:p w14:paraId="05920BF4" w14:textId="77777777" w:rsidR="00DE5AD0" w:rsidRDefault="00DE5AD0">
      <w:pPr>
        <w:shd w:val="clear" w:color="auto" w:fill="F3F3F3"/>
        <w:rPr>
          <w:lang w:val="en-US"/>
        </w:rPr>
      </w:pPr>
      <w:r>
        <w:rPr>
          <w:lang w:val="en-US"/>
        </w:rPr>
        <w:t>MATNR</w:t>
      </w:r>
      <w:r>
        <w:rPr>
          <w:lang w:val="en-US"/>
        </w:rPr>
        <w:tab/>
        <w:t>Material number</w:t>
      </w:r>
    </w:p>
    <w:p w14:paraId="4EE13B66" w14:textId="77777777" w:rsidR="00943A1C" w:rsidRDefault="00943A1C">
      <w:pPr>
        <w:shd w:val="clear" w:color="auto" w:fill="F3F3F3"/>
        <w:rPr>
          <w:lang w:val="en-US"/>
        </w:rPr>
      </w:pPr>
      <w:r>
        <w:rPr>
          <w:lang w:val="en-US"/>
        </w:rPr>
        <w:t>MTART</w:t>
      </w:r>
      <w:r>
        <w:rPr>
          <w:lang w:val="en-US"/>
        </w:rPr>
        <w:tab/>
        <w:t>Material type</w:t>
      </w:r>
    </w:p>
    <w:p w14:paraId="31B094E4" w14:textId="77777777" w:rsidR="00DE5AD0" w:rsidRDefault="00DE5AD0" w:rsidP="00DE5AD0">
      <w:pPr>
        <w:shd w:val="clear" w:color="auto" w:fill="F3F3F3"/>
        <w:rPr>
          <w:lang w:val="en-US"/>
        </w:rPr>
      </w:pPr>
      <w:r>
        <w:rPr>
          <w:lang w:val="en-US"/>
        </w:rPr>
        <w:t>STEUS</w:t>
      </w:r>
      <w:r>
        <w:rPr>
          <w:lang w:val="en-US"/>
        </w:rPr>
        <w:tab/>
        <w:t>Control key</w:t>
      </w:r>
    </w:p>
    <w:p w14:paraId="5E4CCAB0" w14:textId="77777777" w:rsidR="00DE5AD0" w:rsidRDefault="00DE5AD0" w:rsidP="00DE5AD0">
      <w:pPr>
        <w:shd w:val="clear" w:color="auto" w:fill="F3F3F3"/>
        <w:rPr>
          <w:lang w:val="en-US"/>
        </w:rPr>
      </w:pPr>
      <w:r>
        <w:rPr>
          <w:lang w:val="en-US"/>
        </w:rPr>
        <w:t>WERKS</w:t>
      </w:r>
      <w:r>
        <w:rPr>
          <w:lang w:val="en-US"/>
        </w:rPr>
        <w:tab/>
        <w:t>Plant</w:t>
      </w:r>
    </w:p>
    <w:p w14:paraId="4308B64D" w14:textId="77777777" w:rsidR="00DE5AD0" w:rsidRDefault="00DE5AD0" w:rsidP="00DE5AD0">
      <w:pPr>
        <w:shd w:val="clear" w:color="auto" w:fill="F3F3F3"/>
        <w:rPr>
          <w:lang w:val="en-US"/>
        </w:rPr>
      </w:pPr>
      <w:r>
        <w:rPr>
          <w:lang w:val="en-US"/>
        </w:rPr>
        <w:t>etc.</w:t>
      </w:r>
    </w:p>
    <w:p w14:paraId="4046852F" w14:textId="77777777" w:rsidR="00DE5AD0" w:rsidRDefault="00DE5AD0">
      <w:pPr>
        <w:shd w:val="clear" w:color="auto" w:fill="F3F3F3"/>
        <w:rPr>
          <w:lang w:val="en-US"/>
        </w:rPr>
      </w:pPr>
    </w:p>
    <w:p w14:paraId="6C70346A" w14:textId="77777777" w:rsidR="00DE5AD0" w:rsidRDefault="00DE5AD0">
      <w:pPr>
        <w:shd w:val="clear" w:color="auto" w:fill="F3F3F3"/>
        <w:rPr>
          <w:lang w:val="en-US"/>
        </w:rPr>
      </w:pPr>
    </w:p>
    <w:p w14:paraId="2797A645" w14:textId="77777777" w:rsidR="00DE5AD0" w:rsidRPr="00916CC6" w:rsidRDefault="00DE5AD0">
      <w:pPr>
        <w:shd w:val="clear" w:color="auto" w:fill="F3F3F3"/>
        <w:rPr>
          <w:lang w:val="en-US"/>
        </w:rPr>
      </w:pPr>
      <w:r>
        <w:rPr>
          <w:lang w:val="en-US"/>
        </w:rPr>
        <w:t xml:space="preserve">This information has to be forwarded to the </w:t>
      </w:r>
      <w:r w:rsidR="003A46DB">
        <w:rPr>
          <w:lang w:val="en-US"/>
        </w:rPr>
        <w:t>GDS</w:t>
      </w:r>
      <w:r>
        <w:rPr>
          <w:lang w:val="en-US"/>
        </w:rPr>
        <w:t xml:space="preserve"> responsible in order to decide / clarify whether they will be implemented as a select option to selection screen.</w:t>
      </w:r>
    </w:p>
    <w:p w14:paraId="7FD25DEF" w14:textId="77777777" w:rsidR="007C19C8" w:rsidRDefault="003A46DB">
      <w:pPr>
        <w:pStyle w:val="Heading1"/>
        <w:rPr>
          <w:lang w:val="en-US"/>
        </w:rPr>
      </w:pPr>
      <w:bookmarkStart w:id="34" w:name="_Toc207595982"/>
      <w:r>
        <w:rPr>
          <w:lang w:val="en-US"/>
        </w:rPr>
        <w:br w:type="page"/>
      </w:r>
      <w:r w:rsidR="001C172B" w:rsidRPr="00916CC6">
        <w:rPr>
          <w:lang w:val="en-US"/>
        </w:rPr>
        <w:lastRenderedPageBreak/>
        <w:t>Glossary</w:t>
      </w:r>
      <w:bookmarkEnd w:id="34"/>
    </w:p>
    <w:p w14:paraId="446A94DB" w14:textId="77777777" w:rsidR="008E451B" w:rsidRDefault="008E451B" w:rsidP="008E451B">
      <w:pPr>
        <w:rPr>
          <w:lang w:val="en-US"/>
        </w:rPr>
      </w:pPr>
    </w:p>
    <w:tbl>
      <w:tblPr>
        <w:tblpPr w:leftFromText="180" w:rightFromText="180" w:vertAnchor="text" w:horzAnchor="margin" w:tblpX="163" w:tblpY="103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3565"/>
        <w:gridCol w:w="6074"/>
      </w:tblGrid>
      <w:tr w:rsidR="00306F42" w:rsidRPr="008F34DE" w14:paraId="3557EB87" w14:textId="77777777" w:rsidTr="008F34DE">
        <w:trPr>
          <w:tblCellSpacing w:w="20" w:type="dxa"/>
        </w:trPr>
        <w:tc>
          <w:tcPr>
            <w:tcW w:w="3505" w:type="dxa"/>
            <w:shd w:val="clear" w:color="auto" w:fill="C0C0C0"/>
          </w:tcPr>
          <w:p w14:paraId="47DD794A" w14:textId="77777777" w:rsidR="00306F42" w:rsidRPr="008F34DE" w:rsidRDefault="00306F42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Abbreviation</w:t>
            </w:r>
          </w:p>
        </w:tc>
        <w:tc>
          <w:tcPr>
            <w:tcW w:w="6014" w:type="dxa"/>
            <w:shd w:val="clear" w:color="auto" w:fill="C0C0C0"/>
          </w:tcPr>
          <w:p w14:paraId="1682DCA9" w14:textId="77777777" w:rsidR="00306F42" w:rsidRPr="008F34DE" w:rsidRDefault="00306F42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Description</w:t>
            </w:r>
          </w:p>
        </w:tc>
      </w:tr>
      <w:tr w:rsidR="003A46DB" w:rsidRPr="008F34DE" w14:paraId="75397E15" w14:textId="77777777" w:rsidTr="008F34DE">
        <w:trPr>
          <w:tblCellSpacing w:w="20" w:type="dxa"/>
        </w:trPr>
        <w:tc>
          <w:tcPr>
            <w:tcW w:w="3505" w:type="dxa"/>
            <w:shd w:val="clear" w:color="auto" w:fill="auto"/>
          </w:tcPr>
          <w:p w14:paraId="08F3735C" w14:textId="77777777" w:rsidR="003A46DB" w:rsidRPr="008F34DE" w:rsidRDefault="003A46DB" w:rsidP="008F34DE">
            <w:pPr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GDS</w:t>
            </w:r>
          </w:p>
        </w:tc>
        <w:tc>
          <w:tcPr>
            <w:tcW w:w="6014" w:type="dxa"/>
            <w:shd w:val="clear" w:color="auto" w:fill="auto"/>
          </w:tcPr>
          <w:p w14:paraId="7E9D57AD" w14:textId="77777777" w:rsidR="003A46DB" w:rsidRPr="008F34DE" w:rsidRDefault="003A46DB" w:rsidP="008F34DE">
            <w:pPr>
              <w:rPr>
                <w:lang w:val="en-US"/>
              </w:rPr>
            </w:pPr>
            <w:r w:rsidRPr="008F34DE">
              <w:rPr>
                <w:lang w:val="en-US"/>
              </w:rPr>
              <w:t xml:space="preserve">Global Digital Services </w:t>
            </w:r>
          </w:p>
        </w:tc>
      </w:tr>
      <w:tr w:rsidR="003A46DB" w:rsidRPr="0012247D" w14:paraId="77381489" w14:textId="77777777" w:rsidTr="008F34DE">
        <w:trPr>
          <w:tblCellSpacing w:w="20" w:type="dxa"/>
        </w:trPr>
        <w:tc>
          <w:tcPr>
            <w:tcW w:w="3505" w:type="dxa"/>
            <w:shd w:val="clear" w:color="auto" w:fill="auto"/>
          </w:tcPr>
          <w:p w14:paraId="39A6DDBF" w14:textId="77777777" w:rsidR="003A46DB" w:rsidRPr="008F34DE" w:rsidRDefault="003A46DB" w:rsidP="008F34DE">
            <w:pPr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BSH</w:t>
            </w:r>
          </w:p>
        </w:tc>
        <w:tc>
          <w:tcPr>
            <w:tcW w:w="6014" w:type="dxa"/>
            <w:shd w:val="clear" w:color="auto" w:fill="auto"/>
          </w:tcPr>
          <w:p w14:paraId="5195B470" w14:textId="77777777" w:rsidR="003A46DB" w:rsidRPr="0012247D" w:rsidRDefault="003A46DB" w:rsidP="008F34DE">
            <w:r w:rsidRPr="0012247D">
              <w:t>BSH Bosch und Siemens Hausgeräte GmbH</w:t>
            </w:r>
          </w:p>
        </w:tc>
      </w:tr>
      <w:tr w:rsidR="003A46DB" w:rsidRPr="008F34DE" w14:paraId="0D654A07" w14:textId="77777777" w:rsidTr="008F34DE">
        <w:trPr>
          <w:tblCellSpacing w:w="20" w:type="dxa"/>
        </w:trPr>
        <w:tc>
          <w:tcPr>
            <w:tcW w:w="3505" w:type="dxa"/>
            <w:shd w:val="clear" w:color="auto" w:fill="auto"/>
          </w:tcPr>
          <w:p w14:paraId="3D78C288" w14:textId="77777777" w:rsidR="003A46DB" w:rsidRPr="004D23D6" w:rsidRDefault="003A46DB" w:rsidP="008F34DE">
            <w:pPr>
              <w:rPr>
                <w:b/>
              </w:rPr>
            </w:pPr>
            <w:r w:rsidRPr="004D23D6">
              <w:rPr>
                <w:b/>
              </w:rPr>
              <w:t xml:space="preserve"> </w:t>
            </w:r>
          </w:p>
        </w:tc>
        <w:tc>
          <w:tcPr>
            <w:tcW w:w="6014" w:type="dxa"/>
            <w:shd w:val="clear" w:color="auto" w:fill="auto"/>
          </w:tcPr>
          <w:p w14:paraId="5CCBB17F" w14:textId="77777777" w:rsidR="003A46DB" w:rsidRPr="004D23D6" w:rsidRDefault="003A46DB" w:rsidP="008F34DE">
            <w:r w:rsidRPr="004D23D6">
              <w:t xml:space="preserve"> </w:t>
            </w:r>
          </w:p>
        </w:tc>
      </w:tr>
      <w:tr w:rsidR="003A46DB" w:rsidRPr="008F34DE" w14:paraId="3C858FAF" w14:textId="77777777" w:rsidTr="008F34DE">
        <w:trPr>
          <w:tblCellSpacing w:w="20" w:type="dxa"/>
        </w:trPr>
        <w:tc>
          <w:tcPr>
            <w:tcW w:w="3505" w:type="dxa"/>
            <w:shd w:val="clear" w:color="auto" w:fill="auto"/>
          </w:tcPr>
          <w:p w14:paraId="01D5AFCF" w14:textId="77777777" w:rsidR="003A46DB" w:rsidRPr="004D23D6" w:rsidRDefault="003A46DB" w:rsidP="008F34DE">
            <w:pPr>
              <w:rPr>
                <w:b/>
              </w:rPr>
            </w:pPr>
            <w:r w:rsidRPr="004D23D6">
              <w:rPr>
                <w:b/>
              </w:rPr>
              <w:t xml:space="preserve"> </w:t>
            </w:r>
          </w:p>
        </w:tc>
        <w:tc>
          <w:tcPr>
            <w:tcW w:w="6014" w:type="dxa"/>
            <w:shd w:val="clear" w:color="auto" w:fill="auto"/>
          </w:tcPr>
          <w:p w14:paraId="7DC653B0" w14:textId="77777777" w:rsidR="003A46DB" w:rsidRPr="004D23D6" w:rsidRDefault="003A46DB" w:rsidP="008F34DE">
            <w:r w:rsidRPr="004D23D6">
              <w:t xml:space="preserve">  </w:t>
            </w:r>
          </w:p>
        </w:tc>
      </w:tr>
      <w:tr w:rsidR="003A46DB" w:rsidRPr="008F34DE" w14:paraId="1F75B301" w14:textId="77777777" w:rsidTr="008F34DE">
        <w:trPr>
          <w:tblCellSpacing w:w="20" w:type="dxa"/>
        </w:trPr>
        <w:tc>
          <w:tcPr>
            <w:tcW w:w="3505" w:type="dxa"/>
            <w:shd w:val="clear" w:color="auto" w:fill="auto"/>
          </w:tcPr>
          <w:p w14:paraId="6AE60A02" w14:textId="77777777" w:rsidR="003A46DB" w:rsidRPr="004D23D6" w:rsidRDefault="003A46DB" w:rsidP="008F34DE">
            <w:pPr>
              <w:rPr>
                <w:b/>
              </w:rPr>
            </w:pPr>
          </w:p>
        </w:tc>
        <w:tc>
          <w:tcPr>
            <w:tcW w:w="6014" w:type="dxa"/>
            <w:shd w:val="clear" w:color="auto" w:fill="auto"/>
          </w:tcPr>
          <w:p w14:paraId="161ADBFA" w14:textId="77777777" w:rsidR="003A46DB" w:rsidRPr="004D23D6" w:rsidRDefault="003A46DB" w:rsidP="008F34DE">
            <w:r w:rsidRPr="004D23D6">
              <w:t xml:space="preserve"> </w:t>
            </w:r>
          </w:p>
        </w:tc>
      </w:tr>
      <w:tr w:rsidR="003A46DB" w:rsidRPr="008F34DE" w14:paraId="20D6E90E" w14:textId="77777777" w:rsidTr="008F34DE">
        <w:trPr>
          <w:tblCellSpacing w:w="20" w:type="dxa"/>
        </w:trPr>
        <w:tc>
          <w:tcPr>
            <w:tcW w:w="3505" w:type="dxa"/>
            <w:shd w:val="clear" w:color="auto" w:fill="auto"/>
          </w:tcPr>
          <w:p w14:paraId="0160F526" w14:textId="77777777" w:rsidR="003A46DB" w:rsidRPr="004D23D6" w:rsidRDefault="003A46DB" w:rsidP="008F34DE">
            <w:pPr>
              <w:rPr>
                <w:b/>
              </w:rPr>
            </w:pPr>
          </w:p>
        </w:tc>
        <w:tc>
          <w:tcPr>
            <w:tcW w:w="6014" w:type="dxa"/>
            <w:shd w:val="clear" w:color="auto" w:fill="auto"/>
          </w:tcPr>
          <w:p w14:paraId="7FA966BA" w14:textId="77777777" w:rsidR="003A46DB" w:rsidRPr="004D23D6" w:rsidRDefault="003A46DB" w:rsidP="008F34DE"/>
        </w:tc>
      </w:tr>
      <w:tr w:rsidR="003A46DB" w:rsidRPr="008F34DE" w14:paraId="2CE886DB" w14:textId="77777777" w:rsidTr="008F34DE">
        <w:trPr>
          <w:tblCellSpacing w:w="20" w:type="dxa"/>
        </w:trPr>
        <w:tc>
          <w:tcPr>
            <w:tcW w:w="3505" w:type="dxa"/>
            <w:shd w:val="clear" w:color="auto" w:fill="auto"/>
          </w:tcPr>
          <w:p w14:paraId="6FB78A49" w14:textId="77777777" w:rsidR="003A46DB" w:rsidRPr="004D23D6" w:rsidRDefault="003A46DB" w:rsidP="008F34DE">
            <w:pPr>
              <w:rPr>
                <w:b/>
              </w:rPr>
            </w:pPr>
          </w:p>
        </w:tc>
        <w:tc>
          <w:tcPr>
            <w:tcW w:w="6014" w:type="dxa"/>
            <w:shd w:val="clear" w:color="auto" w:fill="auto"/>
          </w:tcPr>
          <w:p w14:paraId="6F41084E" w14:textId="77777777" w:rsidR="003A46DB" w:rsidRPr="004D23D6" w:rsidRDefault="003A46DB" w:rsidP="008F34DE"/>
        </w:tc>
      </w:tr>
    </w:tbl>
    <w:p w14:paraId="6F8A5666" w14:textId="77777777" w:rsidR="00306F42" w:rsidRPr="004D23D6" w:rsidRDefault="00306F42" w:rsidP="008E451B"/>
    <w:p w14:paraId="292174E7" w14:textId="77777777" w:rsidR="007C19C8" w:rsidRPr="00916CC6" w:rsidRDefault="007C19C8">
      <w:pPr>
        <w:pStyle w:val="Heading1"/>
        <w:rPr>
          <w:lang w:val="en-US"/>
        </w:rPr>
      </w:pPr>
      <w:bookmarkStart w:id="35" w:name="_Toc207595983"/>
      <w:r w:rsidRPr="00916CC6">
        <w:rPr>
          <w:lang w:val="en-US"/>
        </w:rPr>
        <w:t>Do</w:t>
      </w:r>
      <w:r w:rsidR="001C172B" w:rsidRPr="00916CC6">
        <w:rPr>
          <w:lang w:val="en-US"/>
        </w:rPr>
        <w:t>c</w:t>
      </w:r>
      <w:r w:rsidRPr="00916CC6">
        <w:rPr>
          <w:lang w:val="en-US"/>
        </w:rPr>
        <w:t>ument</w:t>
      </w:r>
      <w:r w:rsidR="001C172B" w:rsidRPr="00916CC6">
        <w:rPr>
          <w:lang w:val="en-US"/>
        </w:rPr>
        <w:t xml:space="preserve"> </w:t>
      </w:r>
      <w:r w:rsidRPr="00916CC6">
        <w:rPr>
          <w:lang w:val="en-US"/>
        </w:rPr>
        <w:t>histor</w:t>
      </w:r>
      <w:bookmarkStart w:id="36" w:name="Dokumentenhistorie"/>
      <w:bookmarkEnd w:id="36"/>
      <w:r w:rsidR="001C172B" w:rsidRPr="00916CC6">
        <w:rPr>
          <w:lang w:val="en-US"/>
        </w:rPr>
        <w:t>y</w:t>
      </w:r>
      <w:r w:rsidRPr="00916CC6">
        <w:rPr>
          <w:lang w:val="en-US"/>
        </w:rPr>
        <w:t xml:space="preserve"> (</w:t>
      </w:r>
      <w:r w:rsidR="001C172B" w:rsidRPr="00916CC6">
        <w:rPr>
          <w:lang w:val="en-US"/>
        </w:rPr>
        <w:t>with r</w:t>
      </w:r>
      <w:r w:rsidRPr="00916CC6">
        <w:rPr>
          <w:lang w:val="en-US"/>
        </w:rPr>
        <w:t>eview)</w:t>
      </w:r>
      <w:bookmarkEnd w:id="35"/>
    </w:p>
    <w:p w14:paraId="038E807D" w14:textId="77777777" w:rsidR="007C19C8" w:rsidRDefault="007C19C8">
      <w:pPr>
        <w:rPr>
          <w:lang w:val="en-US"/>
        </w:rPr>
      </w:pPr>
    </w:p>
    <w:tbl>
      <w:tblPr>
        <w:tblW w:w="0" w:type="auto"/>
        <w:tblCellSpacing w:w="20" w:type="dxa"/>
        <w:tblInd w:w="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113"/>
        <w:gridCol w:w="1722"/>
        <w:gridCol w:w="2127"/>
        <w:gridCol w:w="2835"/>
        <w:gridCol w:w="1842"/>
      </w:tblGrid>
      <w:tr w:rsidR="00426F53" w:rsidRPr="008F34DE" w14:paraId="6596A5F7" w14:textId="77777777" w:rsidTr="008F34DE">
        <w:trPr>
          <w:tblCellSpacing w:w="20" w:type="dxa"/>
        </w:trPr>
        <w:tc>
          <w:tcPr>
            <w:tcW w:w="1053" w:type="dxa"/>
            <w:shd w:val="clear" w:color="auto" w:fill="C0C0C0"/>
          </w:tcPr>
          <w:p w14:paraId="0CE3E23A" w14:textId="77777777" w:rsidR="00426F53" w:rsidRPr="008F34DE" w:rsidRDefault="00426F53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Version</w:t>
            </w:r>
          </w:p>
        </w:tc>
        <w:tc>
          <w:tcPr>
            <w:tcW w:w="1682" w:type="dxa"/>
            <w:shd w:val="clear" w:color="auto" w:fill="C0C0C0"/>
          </w:tcPr>
          <w:p w14:paraId="1D6A81FF" w14:textId="77777777" w:rsidR="00426F53" w:rsidRPr="008F34DE" w:rsidRDefault="00426F53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Date</w:t>
            </w:r>
          </w:p>
        </w:tc>
        <w:tc>
          <w:tcPr>
            <w:tcW w:w="2087" w:type="dxa"/>
            <w:shd w:val="clear" w:color="auto" w:fill="C0C0C0"/>
          </w:tcPr>
          <w:p w14:paraId="1A09CC96" w14:textId="77777777" w:rsidR="00426F53" w:rsidRPr="008F34DE" w:rsidRDefault="00426F53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Actioned by</w:t>
            </w:r>
          </w:p>
        </w:tc>
        <w:tc>
          <w:tcPr>
            <w:tcW w:w="2795" w:type="dxa"/>
            <w:shd w:val="clear" w:color="auto" w:fill="C0C0C0"/>
          </w:tcPr>
          <w:p w14:paraId="04FA4BC5" w14:textId="77777777" w:rsidR="00426F53" w:rsidRPr="008F34DE" w:rsidRDefault="00426F53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Description</w:t>
            </w:r>
          </w:p>
        </w:tc>
        <w:tc>
          <w:tcPr>
            <w:tcW w:w="1782" w:type="dxa"/>
            <w:shd w:val="clear" w:color="auto" w:fill="C0C0C0"/>
          </w:tcPr>
          <w:p w14:paraId="11397DAA" w14:textId="77777777" w:rsidR="00426F53" w:rsidRPr="008F34DE" w:rsidRDefault="00426F53" w:rsidP="008F34DE">
            <w:pPr>
              <w:spacing w:before="120"/>
              <w:rPr>
                <w:b/>
                <w:lang w:val="en-US"/>
              </w:rPr>
            </w:pPr>
            <w:r w:rsidRPr="008F34DE">
              <w:rPr>
                <w:b/>
                <w:lang w:val="en-US"/>
              </w:rPr>
              <w:t>Status</w:t>
            </w:r>
          </w:p>
        </w:tc>
      </w:tr>
      <w:tr w:rsidR="00426F53" w:rsidRPr="008F34DE" w14:paraId="2256E853" w14:textId="77777777" w:rsidTr="008F34DE">
        <w:trPr>
          <w:tblCellSpacing w:w="20" w:type="dxa"/>
        </w:trPr>
        <w:tc>
          <w:tcPr>
            <w:tcW w:w="1053" w:type="dxa"/>
            <w:shd w:val="clear" w:color="auto" w:fill="auto"/>
          </w:tcPr>
          <w:p w14:paraId="5F69F24F" w14:textId="77777777" w:rsidR="00426F53" w:rsidRPr="008F34DE" w:rsidRDefault="00426F53">
            <w:pPr>
              <w:rPr>
                <w:lang w:val="en-US"/>
              </w:rPr>
            </w:pPr>
            <w:r w:rsidRPr="008F34DE">
              <w:rPr>
                <w:lang w:val="en-US"/>
              </w:rPr>
              <w:t>1.0</w:t>
            </w:r>
          </w:p>
        </w:tc>
        <w:tc>
          <w:tcPr>
            <w:tcW w:w="1682" w:type="dxa"/>
            <w:shd w:val="clear" w:color="auto" w:fill="auto"/>
          </w:tcPr>
          <w:p w14:paraId="7E81AB05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2087" w:type="dxa"/>
            <w:shd w:val="clear" w:color="auto" w:fill="auto"/>
          </w:tcPr>
          <w:p w14:paraId="4F8AD55A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2795" w:type="dxa"/>
            <w:shd w:val="clear" w:color="auto" w:fill="auto"/>
          </w:tcPr>
          <w:p w14:paraId="1C27C553" w14:textId="77777777" w:rsidR="00426F53" w:rsidRPr="008F34DE" w:rsidRDefault="00426F53">
            <w:pPr>
              <w:rPr>
                <w:lang w:val="en-US"/>
              </w:rPr>
            </w:pPr>
            <w:r w:rsidRPr="008F34DE">
              <w:rPr>
                <w:lang w:val="en-US"/>
              </w:rPr>
              <w:t>Creation of functional specification</w:t>
            </w:r>
          </w:p>
        </w:tc>
        <w:tc>
          <w:tcPr>
            <w:tcW w:w="1782" w:type="dxa"/>
            <w:shd w:val="clear" w:color="auto" w:fill="auto"/>
          </w:tcPr>
          <w:p w14:paraId="3CC9BCA5" w14:textId="77777777" w:rsidR="00426F53" w:rsidRPr="008F34DE" w:rsidRDefault="00426F53">
            <w:pPr>
              <w:rPr>
                <w:lang w:val="en-US"/>
              </w:rPr>
            </w:pPr>
          </w:p>
        </w:tc>
      </w:tr>
      <w:tr w:rsidR="00426F53" w:rsidRPr="008F34DE" w14:paraId="11934497" w14:textId="77777777" w:rsidTr="008F34DE">
        <w:trPr>
          <w:tblCellSpacing w:w="20" w:type="dxa"/>
        </w:trPr>
        <w:tc>
          <w:tcPr>
            <w:tcW w:w="1053" w:type="dxa"/>
            <w:shd w:val="clear" w:color="auto" w:fill="auto"/>
          </w:tcPr>
          <w:p w14:paraId="7B1B7E95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1682" w:type="dxa"/>
            <w:shd w:val="clear" w:color="auto" w:fill="auto"/>
          </w:tcPr>
          <w:p w14:paraId="68D41070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2087" w:type="dxa"/>
            <w:shd w:val="clear" w:color="auto" w:fill="auto"/>
          </w:tcPr>
          <w:p w14:paraId="2A8791B3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2795" w:type="dxa"/>
            <w:shd w:val="clear" w:color="auto" w:fill="auto"/>
          </w:tcPr>
          <w:p w14:paraId="2DED40EB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1782" w:type="dxa"/>
            <w:shd w:val="clear" w:color="auto" w:fill="auto"/>
          </w:tcPr>
          <w:p w14:paraId="01E03664" w14:textId="77777777" w:rsidR="00426F53" w:rsidRPr="008F34DE" w:rsidRDefault="00426F53">
            <w:pPr>
              <w:rPr>
                <w:lang w:val="en-US"/>
              </w:rPr>
            </w:pPr>
          </w:p>
        </w:tc>
      </w:tr>
      <w:tr w:rsidR="00426F53" w:rsidRPr="008F34DE" w14:paraId="765FD484" w14:textId="77777777" w:rsidTr="008F34DE">
        <w:trPr>
          <w:tblCellSpacing w:w="20" w:type="dxa"/>
        </w:trPr>
        <w:tc>
          <w:tcPr>
            <w:tcW w:w="1053" w:type="dxa"/>
            <w:shd w:val="clear" w:color="auto" w:fill="auto"/>
          </w:tcPr>
          <w:p w14:paraId="59BB196A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1682" w:type="dxa"/>
            <w:shd w:val="clear" w:color="auto" w:fill="auto"/>
          </w:tcPr>
          <w:p w14:paraId="79CAF010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2087" w:type="dxa"/>
            <w:shd w:val="clear" w:color="auto" w:fill="auto"/>
          </w:tcPr>
          <w:p w14:paraId="79689FFA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2795" w:type="dxa"/>
            <w:shd w:val="clear" w:color="auto" w:fill="auto"/>
          </w:tcPr>
          <w:p w14:paraId="3DCE37ED" w14:textId="77777777" w:rsidR="00426F53" w:rsidRPr="008F34DE" w:rsidRDefault="00426F53">
            <w:pPr>
              <w:rPr>
                <w:lang w:val="en-US"/>
              </w:rPr>
            </w:pPr>
          </w:p>
        </w:tc>
        <w:tc>
          <w:tcPr>
            <w:tcW w:w="1782" w:type="dxa"/>
            <w:shd w:val="clear" w:color="auto" w:fill="auto"/>
          </w:tcPr>
          <w:p w14:paraId="2B444D8D" w14:textId="77777777" w:rsidR="00426F53" w:rsidRPr="008F34DE" w:rsidRDefault="00426F53">
            <w:pPr>
              <w:rPr>
                <w:lang w:val="en-US"/>
              </w:rPr>
            </w:pPr>
          </w:p>
        </w:tc>
      </w:tr>
    </w:tbl>
    <w:p w14:paraId="5568B1EE" w14:textId="77777777" w:rsidR="00426F53" w:rsidRDefault="00426F53">
      <w:pPr>
        <w:rPr>
          <w:lang w:val="en-US"/>
        </w:rPr>
      </w:pPr>
    </w:p>
    <w:p w14:paraId="2C7ED98B" w14:textId="77777777" w:rsidR="00426F53" w:rsidRPr="00916CC6" w:rsidRDefault="00000000">
      <w:pPr>
        <w:rPr>
          <w:lang w:val="en-US"/>
        </w:rPr>
      </w:pPr>
      <w:r>
        <w:rPr>
          <w:noProof/>
          <w:lang w:val="en-US"/>
        </w:rPr>
        <w:pict w14:anchorId="196C7A6C">
          <v:shapetype id="_x0000_t202" coordsize="21600,21600" o:spt="202" path="m,l,21600r21600,l21600,xe">
            <v:stroke joinstyle="miter"/>
            <v:path gradientshapeok="t" o:connecttype="rect"/>
          </v:shapetype>
          <v:shape id="_x0000_s2120" type="#_x0000_t202" style="position:absolute;margin-left:-56.7pt;margin-top:-511.3pt;width:1in;height:1in;z-index:1">
            <v:textbox>
              <w:txbxContent>
                <w:p w14:paraId="1F239A13" w14:textId="77777777" w:rsidR="00EE5A22" w:rsidRDefault="00EE5A2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Screen 2</w:t>
                  </w:r>
                </w:p>
                <w:p w14:paraId="33DA9455" w14:textId="77777777" w:rsidR="00EE5A22" w:rsidRDefault="00EE5A22">
                  <w:pPr>
                    <w:rPr>
                      <w:lang w:val="en-US"/>
                    </w:rPr>
                  </w:pPr>
                </w:p>
                <w:p w14:paraId="63795B04" w14:textId="77777777" w:rsidR="00EE5A22" w:rsidRDefault="00EE5A2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Screen 3</w:t>
                  </w:r>
                </w:p>
                <w:p w14:paraId="41A59600" w14:textId="77777777" w:rsidR="00EE5A22" w:rsidRDefault="00EE5A22">
                  <w:pPr>
                    <w:rPr>
                      <w:lang w:val="en-US"/>
                    </w:rPr>
                  </w:pPr>
                </w:p>
                <w:p w14:paraId="087846E9" w14:textId="77777777" w:rsidR="00EE5A22" w:rsidRDefault="00EE5A2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Screen 2</w:t>
                  </w:r>
                </w:p>
                <w:p w14:paraId="09450202" w14:textId="77777777" w:rsidR="00EE5A22" w:rsidRDefault="00EE5A22">
                  <w:pPr>
                    <w:rPr>
                      <w:lang w:val="en-US"/>
                    </w:rPr>
                  </w:pPr>
                </w:p>
                <w:p w14:paraId="376AC465" w14:textId="77777777" w:rsidR="00EE5A22" w:rsidRDefault="00EE5A2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Screen 2</w:t>
                  </w:r>
                </w:p>
                <w:p w14:paraId="15FD1CFA" w14:textId="77777777" w:rsidR="00EE5A22" w:rsidRDefault="00EE5A22">
                  <w:pPr>
                    <w:rPr>
                      <w:lang w:val="en-US"/>
                    </w:rPr>
                  </w:pPr>
                </w:p>
                <w:p w14:paraId="2A4D64D5" w14:textId="77777777" w:rsidR="00EE5A22" w:rsidRDefault="00EE5A2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Screen 3</w:t>
                  </w:r>
                </w:p>
                <w:p w14:paraId="76221A30" w14:textId="77777777" w:rsidR="00EE5A22" w:rsidRDefault="00EE5A22">
                  <w:pPr>
                    <w:rPr>
                      <w:lang w:val="en-US"/>
                    </w:rPr>
                  </w:pPr>
                </w:p>
                <w:p w14:paraId="1553A956" w14:textId="77777777" w:rsidR="00EE5A22" w:rsidRDefault="00EE5A2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Screen 2</w:t>
                  </w:r>
                </w:p>
              </w:txbxContent>
            </v:textbox>
          </v:shape>
        </w:pict>
      </w:r>
    </w:p>
    <w:sectPr w:rsidR="00426F53" w:rsidRPr="00916CC6">
      <w:headerReference w:type="default" r:id="rId13"/>
      <w:footerReference w:type="default" r:id="rId14"/>
      <w:pgSz w:w="11907" w:h="16840" w:code="9"/>
      <w:pgMar w:top="2811" w:right="1134" w:bottom="993" w:left="1134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4E3B" w14:textId="77777777" w:rsidR="004E2C2B" w:rsidRDefault="004E2C2B">
      <w:r>
        <w:separator/>
      </w:r>
    </w:p>
  </w:endnote>
  <w:endnote w:type="continuationSeparator" w:id="0">
    <w:p w14:paraId="5A19385D" w14:textId="77777777" w:rsidR="004E2C2B" w:rsidRDefault="004E2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SHG-Logos">
    <w:altName w:val="Calibri"/>
    <w:charset w:val="00"/>
    <w:family w:val="auto"/>
    <w:pitch w:val="variable"/>
    <w:sig w:usb0="8000002F" w:usb1="1000204A" w:usb2="00000000" w:usb3="00000000" w:csb0="000000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1B31D" w14:textId="77777777" w:rsidR="00EE5A22" w:rsidRPr="00DB4AAF" w:rsidRDefault="00EE5A22">
    <w:pPr>
      <w:pStyle w:val="Footer"/>
      <w:tabs>
        <w:tab w:val="clear" w:pos="1276"/>
        <w:tab w:val="clear" w:pos="4252"/>
        <w:tab w:val="clear" w:pos="8504"/>
        <w:tab w:val="center" w:pos="4820"/>
        <w:tab w:val="right" w:pos="9639"/>
      </w:tabs>
      <w:rPr>
        <w:lang w:val="en-US"/>
      </w:rPr>
    </w:pPr>
    <w:r>
      <w:rPr>
        <w:u w:val="single"/>
      </w:rPr>
      <w:tab/>
    </w:r>
    <w:r>
      <w:rPr>
        <w:u w:val="single"/>
      </w:rPr>
      <w:tab/>
    </w:r>
    <w:r w:rsidRPr="00DB4AAF">
      <w:rPr>
        <w:lang w:val="en-US"/>
      </w:rPr>
      <w:br/>
    </w:r>
    <w:r w:rsidRPr="001B782C">
      <w:rPr>
        <w:lang w:val="en-GB"/>
      </w:rPr>
      <w:t xml:space="preserve">Business Requirement </w:t>
    </w:r>
    <w:r w:rsidR="003A46DB">
      <w:rPr>
        <w:lang w:val="en-GB"/>
      </w:rPr>
      <w:t>XXXX</w:t>
    </w:r>
    <w:r w:rsidRPr="00DB4AAF">
      <w:rPr>
        <w:lang w:val="en-US"/>
      </w:rPr>
      <w:tab/>
      <w:t xml:space="preserve">Page </w:t>
    </w:r>
    <w:r>
      <w:fldChar w:fldCharType="begin"/>
    </w:r>
    <w:r w:rsidRPr="00DB4AAF">
      <w:rPr>
        <w:lang w:val="en-US"/>
      </w:rPr>
      <w:instrText xml:space="preserve"> PAGE  \* Arabic  \* MERGEFORMAT </w:instrText>
    </w:r>
    <w:r>
      <w:fldChar w:fldCharType="separate"/>
    </w:r>
    <w:r w:rsidR="000B5A34">
      <w:rPr>
        <w:noProof/>
        <w:lang w:val="en-US"/>
      </w:rPr>
      <w:t>1</w:t>
    </w:r>
    <w:r>
      <w:fldChar w:fldCharType="end"/>
    </w:r>
    <w:r w:rsidRPr="00DB4AAF">
      <w:rPr>
        <w:lang w:val="en-US"/>
      </w:rPr>
      <w:t xml:space="preserve"> </w:t>
    </w:r>
    <w:r>
      <w:rPr>
        <w:lang w:val="en-US"/>
      </w:rPr>
      <w:t>of</w:t>
    </w:r>
    <w:r w:rsidRPr="00DB4AAF">
      <w:rPr>
        <w:lang w:val="en-US"/>
      </w:rPr>
      <w:t xml:space="preserve"> </w:t>
    </w:r>
    <w:r>
      <w:fldChar w:fldCharType="begin"/>
    </w:r>
    <w:r w:rsidRPr="00DB4AAF">
      <w:rPr>
        <w:lang w:val="en-US"/>
      </w:rPr>
      <w:instrText xml:space="preserve"> NUMPAGES  \* Arabic  \* MERGEFORMAT </w:instrText>
    </w:r>
    <w:r>
      <w:fldChar w:fldCharType="separate"/>
    </w:r>
    <w:r w:rsidR="000B5A34">
      <w:rPr>
        <w:noProof/>
        <w:lang w:val="en-US"/>
      </w:rPr>
      <w:t>11</w:t>
    </w:r>
    <w:r>
      <w:fldChar w:fldCharType="end"/>
    </w:r>
    <w:r w:rsidRPr="00DB4AAF">
      <w:rPr>
        <w:lang w:val="en-US"/>
      </w:rPr>
      <w:tab/>
      <w:t xml:space="preserve">Date of printing: </w:t>
    </w:r>
    <w:fldSimple w:instr=" DATE   \* MERGEFORMAT ">
      <w:r w:rsidR="004D23D6">
        <w:rPr>
          <w:noProof/>
        </w:rPr>
        <w:t>05.03.2026</w:t>
      </w:r>
    </w:fldSimple>
  </w:p>
  <w:p w14:paraId="46814F7A" w14:textId="77777777" w:rsidR="00EE5A22" w:rsidRPr="00DB4AAF" w:rsidRDefault="00EE5A22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B042" w14:textId="77777777" w:rsidR="004E2C2B" w:rsidRDefault="004E2C2B">
      <w:r>
        <w:separator/>
      </w:r>
    </w:p>
  </w:footnote>
  <w:footnote w:type="continuationSeparator" w:id="0">
    <w:p w14:paraId="214FB1F0" w14:textId="77777777" w:rsidR="004E2C2B" w:rsidRDefault="004E2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5032"/>
      <w:gridCol w:w="2480"/>
    </w:tblGrid>
    <w:tr w:rsidR="00EE5A22" w:rsidRPr="004D23D6" w14:paraId="164A6DE6" w14:textId="77777777" w:rsidTr="001734B8">
      <w:trPr>
        <w:cantSplit/>
        <w:trHeight w:val="851"/>
      </w:trPr>
      <w:tc>
        <w:tcPr>
          <w:tcW w:w="212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3B0FA0" w14:textId="77777777" w:rsidR="00EE5A22" w:rsidRDefault="00EE5A22">
          <w:pPr>
            <w:pStyle w:val="Header1"/>
            <w:spacing w:before="120" w:line="660" w:lineRule="exact"/>
            <w:ind w:right="0"/>
            <w:rPr>
              <w:rFonts w:ascii="BSHG-Logos" w:hAnsi="BSHG-Logos"/>
              <w:sz w:val="65"/>
            </w:rPr>
          </w:pPr>
          <w:r>
            <w:rPr>
              <w:rFonts w:ascii="BSHG-Logos" w:hAnsi="BSHG-Logos"/>
              <w:spacing w:val="50"/>
              <w:sz w:val="65"/>
            </w:rPr>
            <w:t>H</w:t>
          </w:r>
        </w:p>
      </w:tc>
      <w:tc>
        <w:tcPr>
          <w:tcW w:w="503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DD32087" w14:textId="77777777" w:rsidR="00EE5A22" w:rsidRDefault="00EE5A22" w:rsidP="00797AD8">
          <w:pPr>
            <w:pStyle w:val="Header1"/>
            <w:spacing w:before="60" w:after="60"/>
            <w:ind w:right="51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>REQUIREMENT / FUNCTIONAL SPECIFICATION</w:t>
          </w:r>
        </w:p>
      </w:tc>
      <w:tc>
        <w:tcPr>
          <w:tcW w:w="24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793A5C0" w14:textId="77777777" w:rsidR="00EE5A22" w:rsidRPr="003A46DB" w:rsidRDefault="00EE5A22">
          <w:pPr>
            <w:pStyle w:val="Header1"/>
            <w:tabs>
              <w:tab w:val="left" w:pos="922"/>
            </w:tabs>
            <w:spacing w:before="60" w:after="60"/>
            <w:ind w:right="51"/>
            <w:rPr>
              <w:lang w:val="en-US"/>
            </w:rPr>
          </w:pPr>
          <w:r w:rsidRPr="003A46DB">
            <w:rPr>
              <w:lang w:val="en-US"/>
            </w:rPr>
            <w:t>Date</w:t>
          </w:r>
          <w:r w:rsidRPr="003A46DB">
            <w:rPr>
              <w:lang w:val="en-US"/>
            </w:rPr>
            <w:tab/>
          </w:r>
          <w:proofErr w:type="spellStart"/>
          <w:r w:rsidR="000B5A34" w:rsidRPr="003A46DB">
            <w:rPr>
              <w:lang w:val="en-US"/>
            </w:rPr>
            <w:t>xx.xx.xxxx</w:t>
          </w:r>
          <w:proofErr w:type="spellEnd"/>
          <w:r w:rsidRPr="003A46DB">
            <w:rPr>
              <w:lang w:val="en-US"/>
            </w:rPr>
            <w:br/>
            <w:t>Version</w:t>
          </w:r>
          <w:r w:rsidRPr="003A46DB">
            <w:rPr>
              <w:lang w:val="en-US"/>
            </w:rPr>
            <w:tab/>
            <w:t>1.0</w:t>
          </w:r>
          <w:r w:rsidRPr="003A46DB">
            <w:rPr>
              <w:lang w:val="en-US"/>
            </w:rPr>
            <w:br/>
            <w:t>Author</w:t>
          </w:r>
          <w:r w:rsidRPr="003A46DB">
            <w:rPr>
              <w:lang w:val="en-US"/>
            </w:rPr>
            <w:tab/>
          </w:r>
        </w:p>
      </w:tc>
    </w:tr>
    <w:tr w:rsidR="00EE5A22" w:rsidRPr="005D505C" w14:paraId="456F0B0E" w14:textId="77777777">
      <w:trPr>
        <w:cantSplit/>
        <w:trHeight w:val="851"/>
      </w:trPr>
      <w:tc>
        <w:tcPr>
          <w:tcW w:w="963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066DE68" w14:textId="77777777" w:rsidR="00EE5A22" w:rsidRPr="001B782C" w:rsidRDefault="000B5A34" w:rsidP="000B5A34">
          <w:pPr>
            <w:pStyle w:val="Header1"/>
            <w:tabs>
              <w:tab w:val="left" w:pos="2624"/>
            </w:tabs>
            <w:spacing w:before="240" w:after="120"/>
            <w:ind w:right="51"/>
            <w:rPr>
              <w:rFonts w:cs="Arial"/>
              <w:sz w:val="24"/>
              <w:lang w:val="en-GB"/>
            </w:rPr>
          </w:pPr>
          <w:r>
            <w:rPr>
              <w:rFonts w:cs="Arial"/>
              <w:b/>
              <w:sz w:val="32"/>
              <w:szCs w:val="32"/>
              <w:lang w:val="en-GB"/>
            </w:rPr>
            <w:t>Title:</w:t>
          </w:r>
        </w:p>
      </w:tc>
    </w:tr>
  </w:tbl>
  <w:p w14:paraId="5007F8AB" w14:textId="77777777" w:rsidR="00EE5A22" w:rsidRPr="005D505C" w:rsidRDefault="00EE5A22">
    <w:pPr>
      <w:pStyle w:val="Header"/>
      <w:ind w:left="-85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674F9"/>
    <w:multiLevelType w:val="multilevel"/>
    <w:tmpl w:val="FFFFFFFF"/>
    <w:lvl w:ilvl="0">
      <w:start w:val="1"/>
      <w:numFmt w:val="decimal"/>
      <w:lvlText w:val="%1."/>
      <w:legacy w:legacy="1" w:legacySpace="144" w:legacyIndent="964"/>
      <w:lvlJc w:val="left"/>
      <w:pPr>
        <w:ind w:left="1066" w:hanging="964"/>
      </w:pPr>
    </w:lvl>
    <w:lvl w:ilvl="1">
      <w:start w:val="1"/>
      <w:numFmt w:val="decimal"/>
      <w:lvlText w:val="%1.%2"/>
      <w:legacy w:legacy="1" w:legacySpace="144" w:legacyIndent="964"/>
      <w:lvlJc w:val="left"/>
      <w:pPr>
        <w:ind w:left="1066" w:hanging="964"/>
      </w:pPr>
    </w:lvl>
    <w:lvl w:ilvl="2">
      <w:start w:val="1"/>
      <w:numFmt w:val="decimal"/>
      <w:lvlText w:val="%1.%2.%3"/>
      <w:legacy w:legacy="1" w:legacySpace="144" w:legacyIndent="964"/>
      <w:lvlJc w:val="left"/>
      <w:pPr>
        <w:ind w:left="1066" w:hanging="964"/>
      </w:pPr>
    </w:lvl>
    <w:lvl w:ilvl="3">
      <w:start w:val="1"/>
      <w:numFmt w:val="decimal"/>
      <w:lvlText w:val="%1.%2.%3.%4"/>
      <w:legacy w:legacy="1" w:legacySpace="57" w:legacyIndent="964"/>
      <w:lvlJc w:val="left"/>
      <w:pPr>
        <w:ind w:left="1066" w:hanging="964"/>
      </w:pPr>
    </w:lvl>
    <w:lvl w:ilvl="4">
      <w:start w:val="1"/>
      <w:numFmt w:val="decimal"/>
      <w:lvlText w:val="%1.%2.%3.%4.%5"/>
      <w:legacy w:legacy="1" w:legacySpace="57" w:legacyIndent="964"/>
      <w:lvlJc w:val="left"/>
      <w:pPr>
        <w:ind w:left="1066" w:hanging="964"/>
      </w:pPr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5DD56D14"/>
    <w:multiLevelType w:val="multilevel"/>
    <w:tmpl w:val="B1C2E4F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066" w:hanging="9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066" w:hanging="96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066" w:hanging="9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066" w:hanging="9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66" w:hanging="96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1050769019">
    <w:abstractNumId w:val="1"/>
  </w:num>
  <w:num w:numId="2" w16cid:durableId="357705794">
    <w:abstractNumId w:val="1"/>
  </w:num>
  <w:num w:numId="3" w16cid:durableId="809052544">
    <w:abstractNumId w:val="1"/>
  </w:num>
  <w:num w:numId="4" w16cid:durableId="1104688578">
    <w:abstractNumId w:val="1"/>
  </w:num>
  <w:num w:numId="5" w16cid:durableId="602341464">
    <w:abstractNumId w:val="1"/>
  </w:num>
  <w:num w:numId="6" w16cid:durableId="1581060197">
    <w:abstractNumId w:val="1"/>
  </w:num>
  <w:num w:numId="7" w16cid:durableId="325792419">
    <w:abstractNumId w:val="1"/>
  </w:num>
  <w:num w:numId="8" w16cid:durableId="1538196097">
    <w:abstractNumId w:val="1"/>
  </w:num>
  <w:num w:numId="9" w16cid:durableId="94145362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121">
      <o:colormru v:ext="edit" colors="silver,#fc9,#ccecff,#cfc,#fcf,#eaeaea,#ddd,#b2b2b2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rbausgabe1" w:val="Version 1.1"/>
    <w:docVar w:name="rbausgabeu1" w:val="Version 1.1"/>
    <w:docVar w:name="rbautoopen" w:val="verborgen"/>
    <w:docVar w:name="rbbearbeiter1" w:val="XXX"/>
    <w:docVar w:name="rbbearbeiteru1" w:val="XXX"/>
    <w:docVar w:name="rbcopyright" w:val="verborgen"/>
    <w:docVar w:name="rbdatei" w:val="verborgen"/>
    <w:docVar w:name="rbdatum" w:val="07.08.1999"/>
    <w:docVar w:name="rbdatumu" w:val="07.08.1999"/>
    <w:docVar w:name="rbflagref1" w:val="benutzt"/>
    <w:docVar w:name="rbflagref2" w:val="leer"/>
    <w:docVar w:name="rbflagzwi1" w:val="benutzt"/>
    <w:docVar w:name="rbflagzwi2" w:val="leer"/>
    <w:docVar w:name="rbindex" w:val="1"/>
    <w:docVar w:name="rbMenuSprache" w:val="deutsch"/>
    <w:docVar w:name="rbteldurch1" w:val="xxxx"/>
    <w:docVar w:name="rbteldurchu1" w:val="xxxx"/>
    <w:docVar w:name="rbtelnr1" w:val="942-"/>
    <w:docVar w:name="rbtelnru1" w:val="942-"/>
    <w:docVar w:name="rbtelvor1" w:val="(07 21)"/>
    <w:docVar w:name="rbtelvoru1" w:val="(07 21)"/>
    <w:docVar w:name="rbthema1" w:val="Dokumente zum Projektantrag"/>
    <w:docVar w:name="rbthema2" w:val="Gliederung Studie"/>
    <w:docVar w:name="rbthemau1" w:val="Dokumente zum Projektantrag"/>
    <w:docVar w:name="rbthemau2" w:val="Gliederung Studie"/>
    <w:docVar w:name="rbvon1" w:val="QI/ASV"/>
    <w:docVar w:name="rbvonu1" w:val="QI/ASV"/>
    <w:docVar w:name="rbvorlagen" w:val="D;BERI"/>
    <w:docVar w:name="RBVorlageVersion" w:val="27811"/>
  </w:docVars>
  <w:rsids>
    <w:rsidRoot w:val="007C19C8"/>
    <w:rsid w:val="0000261A"/>
    <w:rsid w:val="0002186B"/>
    <w:rsid w:val="00060638"/>
    <w:rsid w:val="00062724"/>
    <w:rsid w:val="000B5A34"/>
    <w:rsid w:val="0011639D"/>
    <w:rsid w:val="0012247D"/>
    <w:rsid w:val="00123410"/>
    <w:rsid w:val="00154A28"/>
    <w:rsid w:val="001734B8"/>
    <w:rsid w:val="001818ED"/>
    <w:rsid w:val="001B782C"/>
    <w:rsid w:val="001C172B"/>
    <w:rsid w:val="00205EFE"/>
    <w:rsid w:val="002252AC"/>
    <w:rsid w:val="002A7189"/>
    <w:rsid w:val="002F12A5"/>
    <w:rsid w:val="002F7843"/>
    <w:rsid w:val="00306F42"/>
    <w:rsid w:val="00385C64"/>
    <w:rsid w:val="003928BF"/>
    <w:rsid w:val="003A46DB"/>
    <w:rsid w:val="003D1EC5"/>
    <w:rsid w:val="003D74A5"/>
    <w:rsid w:val="003F659B"/>
    <w:rsid w:val="00426F53"/>
    <w:rsid w:val="004655C4"/>
    <w:rsid w:val="0048637E"/>
    <w:rsid w:val="004D23D6"/>
    <w:rsid w:val="004D4D57"/>
    <w:rsid w:val="004E2C2B"/>
    <w:rsid w:val="005100F3"/>
    <w:rsid w:val="005170C5"/>
    <w:rsid w:val="00521C21"/>
    <w:rsid w:val="005D0638"/>
    <w:rsid w:val="005D505C"/>
    <w:rsid w:val="0062397A"/>
    <w:rsid w:val="006532A6"/>
    <w:rsid w:val="0070203D"/>
    <w:rsid w:val="00797AD8"/>
    <w:rsid w:val="007C19C8"/>
    <w:rsid w:val="00807FA8"/>
    <w:rsid w:val="0085694F"/>
    <w:rsid w:val="008B0FD6"/>
    <w:rsid w:val="008E3D99"/>
    <w:rsid w:val="008E451B"/>
    <w:rsid w:val="008F34DE"/>
    <w:rsid w:val="00916CC6"/>
    <w:rsid w:val="00943A1C"/>
    <w:rsid w:val="00960340"/>
    <w:rsid w:val="009741B2"/>
    <w:rsid w:val="00A075E0"/>
    <w:rsid w:val="00A31E71"/>
    <w:rsid w:val="00A36ED0"/>
    <w:rsid w:val="00A4699E"/>
    <w:rsid w:val="00AA734E"/>
    <w:rsid w:val="00AB1875"/>
    <w:rsid w:val="00BA74DA"/>
    <w:rsid w:val="00BF0D03"/>
    <w:rsid w:val="00C04392"/>
    <w:rsid w:val="00C10C6C"/>
    <w:rsid w:val="00C56DFE"/>
    <w:rsid w:val="00CC7FF1"/>
    <w:rsid w:val="00CE12AD"/>
    <w:rsid w:val="00D00257"/>
    <w:rsid w:val="00D2547D"/>
    <w:rsid w:val="00D94E18"/>
    <w:rsid w:val="00DB4AAF"/>
    <w:rsid w:val="00DE5AD0"/>
    <w:rsid w:val="00E776CA"/>
    <w:rsid w:val="00E82A94"/>
    <w:rsid w:val="00E84049"/>
    <w:rsid w:val="00EE5A22"/>
    <w:rsid w:val="00EF293D"/>
    <w:rsid w:val="00F1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1">
      <o:colormru v:ext="edit" colors="silver,#fc9,#ccecff,#cfc,#fcf,#eaeaea,#ddd,#b2b2b2"/>
    </o:shapedefaults>
    <o:shapelayout v:ext="edit">
      <o:idmap v:ext="edit" data="2"/>
    </o:shapelayout>
  </w:shapeDefaults>
  <w:decimalSymbol w:val="."/>
  <w:listSeparator w:val=","/>
  <w14:docId w14:val="6A6B9817"/>
  <w15:chartTrackingRefBased/>
  <w15:docId w15:val="{C2C56BCB-FFC4-45F6-9560-C69A7B86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1276"/>
      </w:tabs>
    </w:pPr>
    <w:rPr>
      <w:rFonts w:ascii="Arial" w:hAnsi="Arial"/>
      <w:sz w:val="22"/>
      <w:lang w:val="de-DE"/>
    </w:rPr>
  </w:style>
  <w:style w:type="paragraph" w:styleId="Heading1">
    <w:name w:val="heading 1"/>
    <w:basedOn w:val="Normal"/>
    <w:next w:val="Normal"/>
    <w:autoRedefine/>
    <w:qFormat/>
    <w:pPr>
      <w:widowControl w:val="0"/>
      <w:numPr>
        <w:numId w:val="2"/>
      </w:numPr>
      <w:tabs>
        <w:tab w:val="clear" w:pos="1276"/>
      </w:tabs>
      <w:spacing w:before="240" w:line="240" w:lineRule="atLeast"/>
      <w:outlineLvl w:val="0"/>
    </w:pPr>
    <w:rPr>
      <w:b/>
      <w:sz w:val="24"/>
    </w:rPr>
  </w:style>
  <w:style w:type="paragraph" w:styleId="Heading2">
    <w:name w:val="heading 2"/>
    <w:basedOn w:val="Normal"/>
    <w:next w:val="Normal"/>
    <w:autoRedefine/>
    <w:qFormat/>
    <w:pPr>
      <w:widowControl w:val="0"/>
      <w:numPr>
        <w:ilvl w:val="1"/>
        <w:numId w:val="2"/>
      </w:numPr>
      <w:tabs>
        <w:tab w:val="clear" w:pos="1276"/>
      </w:tabs>
      <w:spacing w:line="240" w:lineRule="atLeast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autoRedefine/>
    <w:qFormat/>
    <w:pPr>
      <w:widowControl w:val="0"/>
      <w:numPr>
        <w:ilvl w:val="2"/>
        <w:numId w:val="2"/>
      </w:numPr>
      <w:tabs>
        <w:tab w:val="clear" w:pos="1276"/>
      </w:tabs>
      <w:spacing w:line="240" w:lineRule="atLeast"/>
      <w:outlineLvl w:val="2"/>
    </w:pPr>
    <w:rPr>
      <w:b/>
      <w:szCs w:val="22"/>
    </w:rPr>
  </w:style>
  <w:style w:type="paragraph" w:styleId="Heading4">
    <w:name w:val="heading 4"/>
    <w:basedOn w:val="Normal"/>
    <w:next w:val="Normal"/>
    <w:qFormat/>
    <w:pPr>
      <w:widowControl w:val="0"/>
      <w:numPr>
        <w:ilvl w:val="3"/>
        <w:numId w:val="2"/>
      </w:numPr>
      <w:tabs>
        <w:tab w:val="left" w:pos="567"/>
        <w:tab w:val="left" w:pos="1701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widowControl w:val="0"/>
      <w:numPr>
        <w:ilvl w:val="4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4"/>
    </w:pPr>
  </w:style>
  <w:style w:type="paragraph" w:styleId="Heading6">
    <w:name w:val="heading 6"/>
    <w:basedOn w:val="Normal"/>
    <w:next w:val="Normal"/>
    <w:qFormat/>
    <w:pPr>
      <w:widowControl w:val="0"/>
      <w:numPr>
        <w:ilvl w:val="5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5"/>
    </w:p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6"/>
    </w:p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7"/>
    </w:pPr>
  </w:style>
  <w:style w:type="paragraph" w:styleId="Heading9">
    <w:name w:val="heading 9"/>
    <w:basedOn w:val="Normal"/>
    <w:next w:val="Normal"/>
    <w:qFormat/>
    <w:pPr>
      <w:widowControl w:val="0"/>
      <w:numPr>
        <w:ilvl w:val="8"/>
        <w:numId w:val="2"/>
      </w:numPr>
      <w:tabs>
        <w:tab w:val="left" w:pos="539"/>
        <w:tab w:val="left" w:pos="1072"/>
        <w:tab w:val="left" w:pos="1610"/>
        <w:tab w:val="left" w:pos="2155"/>
        <w:tab w:val="left" w:pos="2693"/>
        <w:tab w:val="left" w:pos="3226"/>
        <w:tab w:val="left" w:pos="3765"/>
        <w:tab w:val="left" w:pos="4298"/>
        <w:tab w:val="left" w:pos="4842"/>
        <w:tab w:val="left" w:pos="5381"/>
        <w:tab w:val="left" w:pos="5914"/>
        <w:tab w:val="left" w:pos="6452"/>
        <w:tab w:val="left" w:pos="6991"/>
        <w:tab w:val="left" w:pos="7518"/>
        <w:tab w:val="left" w:pos="8057"/>
      </w:tabs>
      <w:spacing w:line="240" w:lineRule="atLeast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atvorlage1">
    <w:name w:val="Formatvorlage1"/>
    <w:basedOn w:val="Normal"/>
    <w:pPr>
      <w:ind w:left="1276"/>
    </w:pPr>
    <w:rPr>
      <w:rFonts w:cs="Arial"/>
    </w:rPr>
  </w:style>
  <w:style w:type="paragraph" w:customStyle="1" w:styleId="Formatvorlage11">
    <w:name w:val="Formatvorlage11"/>
    <w:basedOn w:val="Normal"/>
    <w:next w:val="Formatvorlage1"/>
    <w:pPr>
      <w:ind w:left="102"/>
    </w:pPr>
    <w:rPr>
      <w:rFonts w:cs="Arial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  <w:rPr>
      <w:sz w:val="16"/>
    </w:rPr>
  </w:style>
  <w:style w:type="paragraph" w:styleId="Header">
    <w:name w:val="header"/>
    <w:basedOn w:val="Normal"/>
    <w:pPr>
      <w:tabs>
        <w:tab w:val="center" w:pos="4819"/>
        <w:tab w:val="right" w:pos="9071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Flietext">
    <w:name w:val="Fließtext"/>
    <w:pPr>
      <w:spacing w:before="80" w:after="20" w:line="240" w:lineRule="exact"/>
      <w:jc w:val="both"/>
    </w:pPr>
    <w:rPr>
      <w:rFonts w:ascii="Helvetica" w:hAnsi="Helvetica"/>
      <w:sz w:val="24"/>
      <w:lang w:val="de-DE"/>
    </w:rPr>
  </w:style>
  <w:style w:type="paragraph" w:styleId="TOC1">
    <w:name w:val="toc 1"/>
    <w:basedOn w:val="Normal"/>
    <w:next w:val="Normal"/>
    <w:autoRedefine/>
    <w:semiHidden/>
    <w:pPr>
      <w:tabs>
        <w:tab w:val="clear" w:pos="1276"/>
      </w:tabs>
      <w:spacing w:before="120" w:after="120"/>
    </w:pPr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semiHidden/>
    <w:pPr>
      <w:tabs>
        <w:tab w:val="clear" w:pos="1276"/>
      </w:tabs>
      <w:ind w:left="220"/>
    </w:pPr>
    <w:rPr>
      <w:rFonts w:ascii="Times New Roman" w:hAnsi="Times New Roman"/>
      <w:smallCaps/>
      <w:sz w:val="20"/>
    </w:rPr>
  </w:style>
  <w:style w:type="paragraph" w:styleId="TOC3">
    <w:name w:val="toc 3"/>
    <w:basedOn w:val="Normal"/>
    <w:next w:val="Normal"/>
    <w:autoRedefine/>
    <w:semiHidden/>
    <w:pPr>
      <w:tabs>
        <w:tab w:val="clear" w:pos="1276"/>
      </w:tabs>
      <w:ind w:left="440"/>
    </w:pPr>
    <w:rPr>
      <w:rFonts w:ascii="Times New Roman" w:hAnsi="Times New Roman"/>
      <w:i/>
      <w:iCs/>
      <w:sz w:val="20"/>
    </w:rPr>
  </w:style>
  <w:style w:type="paragraph" w:styleId="TOC4">
    <w:name w:val="toc 4"/>
    <w:basedOn w:val="Normal"/>
    <w:next w:val="Normal"/>
    <w:autoRedefine/>
    <w:semiHidden/>
    <w:pPr>
      <w:tabs>
        <w:tab w:val="clear" w:pos="1276"/>
      </w:tabs>
      <w:ind w:left="66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1276"/>
      </w:tabs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1276"/>
      </w:tabs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1276"/>
      </w:tabs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pPr>
      <w:tabs>
        <w:tab w:val="clear" w:pos="1276"/>
      </w:tabs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pPr>
      <w:tabs>
        <w:tab w:val="clear" w:pos="1276"/>
      </w:tabs>
      <w:ind w:left="1760"/>
    </w:pPr>
    <w:rPr>
      <w:rFonts w:ascii="Times New Roman" w:hAnsi="Times New Roman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er1">
    <w:name w:val="Header1"/>
    <w:pPr>
      <w:ind w:right="49"/>
    </w:pPr>
    <w:rPr>
      <w:rFonts w:ascii="Arial" w:hAnsi="Arial"/>
      <w:lang w:val="de-DE"/>
    </w:rPr>
  </w:style>
  <w:style w:type="character" w:styleId="PageNumber">
    <w:name w:val="page number"/>
    <w:basedOn w:val="DefaultParagraphFont"/>
  </w:style>
  <w:style w:type="table" w:styleId="TableWeb1">
    <w:name w:val="Table Web 1"/>
    <w:basedOn w:val="TableNormal"/>
    <w:rsid w:val="00C04392"/>
    <w:pPr>
      <w:tabs>
        <w:tab w:val="left" w:pos="1276"/>
      </w:tabs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customStyle="1" w:styleId="Kommentarthema1">
    <w:name w:val="Kommentarthema1"/>
    <w:basedOn w:val="CommentText"/>
    <w:next w:val="CommentText"/>
    <w:semiHidden/>
    <w:rPr>
      <w:b/>
      <w:bCs/>
    </w:rPr>
  </w:style>
  <w:style w:type="paragraph" w:customStyle="1" w:styleId="Sprechblasentext1">
    <w:name w:val="Sprechblasentext1"/>
    <w:basedOn w:val="Normal"/>
    <w:semiHidden/>
    <w:rPr>
      <w:rFonts w:ascii="Tahoma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3A4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bsh-group.com/spaces/DPS/pages/4008692138/Stream+SAP+Development+and+Test+Excellenc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ira.bsh-group.com/secure/RapidBoard.jspa?rapidView=14623&amp;projectKey=INDSC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SH_GDS_DPS_Cross_SAPDevelopment@bshg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nfluence.bsh-group.com/spaces/DPS/pages/4008692138/Stream+SAP+Development+and+Test+Excelle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fluence.bsh-group.com/spaces/DPS/pages/4008692138/Stream+SAP+Development+and+Test+Excellence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MF\Eigene%20Dateien\@Projekte\BSH\Z_Training%20IT-PEP\Base\template%20repository\templates\YSR_title_D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58AD4-C923-4F02-A8F3-3F1A89E8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YSR_title_DE.dot</Template>
  <TotalTime>1</TotalTime>
  <Pages>9</Pages>
  <Words>1008</Words>
  <Characters>5752</Characters>
  <Application>Microsoft Office Word</Application>
  <DocSecurity>0</DocSecurity>
  <Lines>47</Lines>
  <Paragraphs>13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30" baseType="lpstr">
      <vt:lpstr>Vorlage Lastenheft</vt:lpstr>
      <vt:lpstr>Vorlage Lastenheft</vt:lpstr>
      <vt:lpstr>Starting point</vt:lpstr>
      <vt:lpstr>    (Related) project goal</vt:lpstr>
      <vt:lpstr>    Developer statement</vt:lpstr>
      <vt:lpstr>Solution description</vt:lpstr>
      <vt:lpstr>    Improvement potential</vt:lpstr>
      <vt:lpstr>    Delimitation of solution</vt:lpstr>
      <vt:lpstr>    Previous steps</vt:lpstr>
      <vt:lpstr>Solution definition</vt:lpstr>
      <vt:lpstr>    Functionality</vt:lpstr>
      <vt:lpstr>    User view, dialog execution</vt:lpstr>
      <vt:lpstr>    Language topics</vt:lpstr>
      <vt:lpstr>    Data structures and data elements/fields</vt:lpstr>
      <vt:lpstr>    Data maintenance</vt:lpstr>
      <vt:lpstr>    Interfaces</vt:lpstr>
      <vt:lpstr>    Authorization – user roles</vt:lpstr>
      <vt:lpstr>    Information security and data protection</vt:lpstr>
      <vt:lpstr>    Standardization</vt:lpstr>
      <vt:lpstr>        BSH standardizations</vt:lpstr>
      <vt:lpstr>        BSH naming conventions</vt:lpstr>
      <vt:lpstr>    Architecture and technology</vt:lpstr>
      <vt:lpstr>Stage plan</vt:lpstr>
      <vt:lpstr>    Scheduling overview of business requirements (BRMs)</vt:lpstr>
      <vt:lpstr>    General stage plan</vt:lpstr>
      <vt:lpstr>Risks</vt:lpstr>
      <vt:lpstr>List of open issues</vt:lpstr>
      <vt:lpstr>Migration</vt:lpstr>
      <vt:lpstr>Glossary</vt:lpstr>
      <vt:lpstr>Document history (with review)</vt:lpstr>
    </vt:vector>
  </TitlesOfParts>
  <Company/>
  <LinksUpToDate>false</LinksUpToDate>
  <CharactersWithSpaces>6747</CharactersWithSpaces>
  <SharedDoc>false</SharedDoc>
  <HLinks>
    <vt:vector size="30" baseType="variant">
      <vt:variant>
        <vt:i4>6488180</vt:i4>
      </vt:variant>
      <vt:variant>
        <vt:i4>99</vt:i4>
      </vt:variant>
      <vt:variant>
        <vt:i4>0</vt:i4>
      </vt:variant>
      <vt:variant>
        <vt:i4>5</vt:i4>
      </vt:variant>
      <vt:variant>
        <vt:lpwstr>https://jira.bsh-group.com/secure/RapidBoard.jspa?rapidView=14623&amp;projectKey=INDSCP</vt:lpwstr>
      </vt:variant>
      <vt:variant>
        <vt:lpwstr/>
      </vt:variant>
      <vt:variant>
        <vt:i4>2162713</vt:i4>
      </vt:variant>
      <vt:variant>
        <vt:i4>96</vt:i4>
      </vt:variant>
      <vt:variant>
        <vt:i4>0</vt:i4>
      </vt:variant>
      <vt:variant>
        <vt:i4>5</vt:i4>
      </vt:variant>
      <vt:variant>
        <vt:lpwstr>mailto:BSH_GDS_DPS_Cross_SAPDevelopment@bshg.com</vt:lpwstr>
      </vt:variant>
      <vt:variant>
        <vt:lpwstr/>
      </vt:variant>
      <vt:variant>
        <vt:i4>7340135</vt:i4>
      </vt:variant>
      <vt:variant>
        <vt:i4>93</vt:i4>
      </vt:variant>
      <vt:variant>
        <vt:i4>0</vt:i4>
      </vt:variant>
      <vt:variant>
        <vt:i4>5</vt:i4>
      </vt:variant>
      <vt:variant>
        <vt:lpwstr>https://confluence.bsh-group.com/spaces/DPS/pages/4008692138/Stream+SAP+Development+and+Test+Excellence</vt:lpwstr>
      </vt:variant>
      <vt:variant>
        <vt:lpwstr/>
      </vt:variant>
      <vt:variant>
        <vt:i4>7340135</vt:i4>
      </vt:variant>
      <vt:variant>
        <vt:i4>90</vt:i4>
      </vt:variant>
      <vt:variant>
        <vt:i4>0</vt:i4>
      </vt:variant>
      <vt:variant>
        <vt:i4>5</vt:i4>
      </vt:variant>
      <vt:variant>
        <vt:lpwstr>https://confluence.bsh-group.com/spaces/DPS/pages/4008692138/Stream+SAP+Development+and+Test+Excellence</vt:lpwstr>
      </vt:variant>
      <vt:variant>
        <vt:lpwstr/>
      </vt:variant>
      <vt:variant>
        <vt:i4>7340135</vt:i4>
      </vt:variant>
      <vt:variant>
        <vt:i4>87</vt:i4>
      </vt:variant>
      <vt:variant>
        <vt:i4>0</vt:i4>
      </vt:variant>
      <vt:variant>
        <vt:i4>5</vt:i4>
      </vt:variant>
      <vt:variant>
        <vt:lpwstr>https://confluence.bsh-group.com/spaces/DPS/pages/4008692138/Stream+SAP+Development+and+Test+Excellence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Lastenheft</dc:title>
  <dc:subject/>
  <dc:creator>DB</dc:creator>
  <cp:keywords/>
  <dc:description/>
  <cp:lastModifiedBy>Delvin Dsouza</cp:lastModifiedBy>
  <cp:revision>3</cp:revision>
  <cp:lastPrinted>2004-06-03T08:24:00Z</cp:lastPrinted>
  <dcterms:created xsi:type="dcterms:W3CDTF">2026-03-05T17:41:00Z</dcterms:created>
  <dcterms:modified xsi:type="dcterms:W3CDTF">2026-03-05T18:17:00Z</dcterms:modified>
</cp:coreProperties>
</file>