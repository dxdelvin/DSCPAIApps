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A85A0" w14:textId="77777777" w:rsidR="004113B0" w:rsidRDefault="002F38F6" w:rsidP="008C631B">
      <w:pPr>
        <w:rPr>
          <w:sz w:val="14"/>
          <w:szCs w:val="14"/>
          <w:lang w:val="en-GB"/>
        </w:rPr>
      </w:pPr>
      <w:r w:rsidRPr="002F38F6">
        <w:rPr>
          <w:b/>
          <w:color w:val="FF0000"/>
          <w:sz w:val="22"/>
          <w:szCs w:val="22"/>
          <w:lang w:val="en-GB"/>
        </w:rPr>
        <w:t>*</w:t>
      </w:r>
      <w:r w:rsidRPr="002F38F6">
        <w:rPr>
          <w:sz w:val="14"/>
          <w:szCs w:val="14"/>
          <w:lang w:val="en-GB"/>
        </w:rPr>
        <w:t xml:space="preserve"> </w:t>
      </w:r>
      <w:r w:rsidRPr="002F38F6">
        <w:rPr>
          <w:color w:val="999999"/>
          <w:sz w:val="14"/>
          <w:szCs w:val="14"/>
          <w:lang w:val="en-GB"/>
        </w:rPr>
        <w:t>indicates a mandatory field</w:t>
      </w:r>
    </w:p>
    <w:p w14:paraId="47451A79" w14:textId="77777777" w:rsidR="002F38F6" w:rsidRPr="002F38F6" w:rsidRDefault="002F38F6" w:rsidP="008C631B">
      <w:pPr>
        <w:rPr>
          <w:sz w:val="14"/>
          <w:szCs w:val="14"/>
          <w:lang w:val="en-GB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3402"/>
        <w:gridCol w:w="2551"/>
        <w:gridCol w:w="1276"/>
      </w:tblGrid>
      <w:tr w:rsidR="002F38F6" w:rsidRPr="00866838" w14:paraId="7030051D" w14:textId="77777777">
        <w:tblPrEx>
          <w:tblCellMar>
            <w:top w:w="0" w:type="dxa"/>
            <w:bottom w:w="0" w:type="dxa"/>
          </w:tblCellMar>
        </w:tblPrEx>
        <w:trPr>
          <w:cantSplit/>
          <w:trHeight w:val="423"/>
        </w:trPr>
        <w:tc>
          <w:tcPr>
            <w:tcW w:w="9464" w:type="dxa"/>
            <w:gridSpan w:val="4"/>
            <w:shd w:val="clear" w:color="auto" w:fill="auto"/>
            <w:vAlign w:val="center"/>
          </w:tcPr>
          <w:p w14:paraId="41157B82" w14:textId="77777777" w:rsidR="002F38F6" w:rsidRPr="00757130" w:rsidRDefault="00061689" w:rsidP="002F38F6">
            <w:pPr>
              <w:pStyle w:val="Header"/>
              <w:jc w:val="center"/>
              <w:rPr>
                <w:b/>
                <w:bCs/>
                <w:color w:val="3366FF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3366FF"/>
                <w:sz w:val="22"/>
                <w:szCs w:val="22"/>
                <w:lang w:val="en-US"/>
              </w:rPr>
              <w:t>Requirement title</w:t>
            </w:r>
          </w:p>
        </w:tc>
      </w:tr>
      <w:tr w:rsidR="002F38F6" w14:paraId="75384752" w14:textId="77777777">
        <w:tblPrEx>
          <w:tblCellMar>
            <w:top w:w="0" w:type="dxa"/>
            <w:bottom w:w="0" w:type="dxa"/>
          </w:tblCellMar>
        </w:tblPrEx>
        <w:trPr>
          <w:cantSplit/>
          <w:trHeight w:val="304"/>
        </w:trPr>
        <w:tc>
          <w:tcPr>
            <w:tcW w:w="2235" w:type="dxa"/>
            <w:shd w:val="clear" w:color="auto" w:fill="auto"/>
            <w:vAlign w:val="center"/>
          </w:tcPr>
          <w:p w14:paraId="7D411009" w14:textId="77777777" w:rsidR="002F38F6" w:rsidRDefault="002F38F6" w:rsidP="002F38F6">
            <w:pPr>
              <w:pStyle w:val="Header"/>
              <w:rPr>
                <w:lang w:val="en-US"/>
              </w:rPr>
            </w:pPr>
            <w:r>
              <w:rPr>
                <w:lang w:val="en-US"/>
              </w:rPr>
              <w:t>Project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441115B1" w14:textId="77777777" w:rsidR="002F38F6" w:rsidRPr="00C37B03" w:rsidRDefault="002F38F6" w:rsidP="002F38F6">
            <w:pPr>
              <w:pStyle w:val="Header"/>
              <w:rPr>
                <w:color w:val="3366FF"/>
                <w:lang w:val="en-US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5E79FAD8" w14:textId="77777777" w:rsidR="002F38F6" w:rsidRDefault="00FF5235" w:rsidP="002F38F6">
            <w:pPr>
              <w:pStyle w:val="Header"/>
              <w:jc w:val="left"/>
              <w:rPr>
                <w:lang w:val="en-US"/>
              </w:rPr>
            </w:pPr>
            <w:r>
              <w:rPr>
                <w:lang w:val="en-US"/>
              </w:rPr>
              <w:t>Product Owner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8991E9E" w14:textId="77777777" w:rsidR="002F38F6" w:rsidRPr="00806DE4" w:rsidRDefault="002F38F6" w:rsidP="002F38F6">
            <w:pPr>
              <w:pStyle w:val="Header"/>
              <w:jc w:val="left"/>
              <w:rPr>
                <w:color w:val="3366FF"/>
                <w:lang w:val="en-US"/>
              </w:rPr>
            </w:pPr>
          </w:p>
        </w:tc>
      </w:tr>
      <w:tr w:rsidR="002F38F6" w14:paraId="7527A3D1" w14:textId="77777777">
        <w:tblPrEx>
          <w:tblCellMar>
            <w:top w:w="0" w:type="dxa"/>
            <w:bottom w:w="0" w:type="dxa"/>
          </w:tblCellMar>
        </w:tblPrEx>
        <w:trPr>
          <w:cantSplit/>
          <w:trHeight w:val="304"/>
        </w:trPr>
        <w:tc>
          <w:tcPr>
            <w:tcW w:w="2235" w:type="dxa"/>
            <w:shd w:val="clear" w:color="auto" w:fill="auto"/>
            <w:vAlign w:val="center"/>
          </w:tcPr>
          <w:p w14:paraId="0B151046" w14:textId="77777777" w:rsidR="002F38F6" w:rsidRDefault="002F38F6" w:rsidP="002F38F6">
            <w:pPr>
              <w:pStyle w:val="Header"/>
              <w:rPr>
                <w:lang w:val="en-US"/>
              </w:rPr>
            </w:pPr>
            <w:r>
              <w:rPr>
                <w:lang w:val="en-US"/>
              </w:rPr>
              <w:t>IT Product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421E0E18" w14:textId="77777777" w:rsidR="002F38F6" w:rsidRPr="00C37B03" w:rsidRDefault="002F38F6" w:rsidP="002F38F6">
            <w:pPr>
              <w:pStyle w:val="Header"/>
              <w:rPr>
                <w:color w:val="3366FF"/>
                <w:lang w:val="en-US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160F7F32" w14:textId="77777777" w:rsidR="002F38F6" w:rsidRDefault="002F38F6" w:rsidP="002F38F6">
            <w:pPr>
              <w:pStyle w:val="Header"/>
              <w:rPr>
                <w:lang w:val="en-US"/>
              </w:rPr>
            </w:pPr>
            <w:r>
              <w:rPr>
                <w:lang w:val="en-US"/>
              </w:rPr>
              <w:t>Target</w:t>
            </w:r>
            <w:r w:rsidRPr="00521200">
              <w:rPr>
                <w:lang w:val="en-US"/>
              </w:rPr>
              <w:t xml:space="preserve"> Date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B8F57C9" w14:textId="77777777" w:rsidR="002F38F6" w:rsidRPr="00C37B03" w:rsidRDefault="002F38F6" w:rsidP="002F38F6">
            <w:pPr>
              <w:pStyle w:val="Header"/>
              <w:jc w:val="left"/>
              <w:rPr>
                <w:color w:val="3366FF"/>
                <w:lang w:val="en-US"/>
              </w:rPr>
            </w:pPr>
          </w:p>
        </w:tc>
      </w:tr>
      <w:tr w:rsidR="002F38F6" w14:paraId="7F7F6306" w14:textId="77777777">
        <w:tblPrEx>
          <w:tblCellMar>
            <w:top w:w="0" w:type="dxa"/>
            <w:bottom w:w="0" w:type="dxa"/>
          </w:tblCellMar>
        </w:tblPrEx>
        <w:trPr>
          <w:cantSplit/>
          <w:trHeight w:val="304"/>
        </w:trPr>
        <w:tc>
          <w:tcPr>
            <w:tcW w:w="2235" w:type="dxa"/>
            <w:shd w:val="clear" w:color="auto" w:fill="auto"/>
            <w:vAlign w:val="center"/>
          </w:tcPr>
          <w:p w14:paraId="0CC4750D" w14:textId="77777777" w:rsidR="002F38F6" w:rsidRDefault="002F38F6" w:rsidP="002F38F6">
            <w:pPr>
              <w:pStyle w:val="Header"/>
              <w:rPr>
                <w:lang w:val="en-US"/>
              </w:rPr>
            </w:pPr>
            <w:r w:rsidRPr="002A0D0A">
              <w:rPr>
                <w:b/>
                <w:lang w:val="en-US"/>
              </w:rPr>
              <w:t>Requestor</w:t>
            </w:r>
            <w:r w:rsidRPr="002F38F6">
              <w:rPr>
                <w:color w:val="FF0000"/>
                <w:sz w:val="22"/>
                <w:szCs w:val="22"/>
                <w:lang w:val="en-US"/>
              </w:rPr>
              <w:t>*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67CB2B64" w14:textId="77777777" w:rsidR="002F38F6" w:rsidRPr="00C37B03" w:rsidRDefault="002F38F6" w:rsidP="002F38F6">
            <w:pPr>
              <w:pStyle w:val="Header"/>
              <w:rPr>
                <w:color w:val="3366FF"/>
                <w:lang w:val="en-US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784C99F4" w14:textId="77777777" w:rsidR="002F38F6" w:rsidRDefault="002F38F6" w:rsidP="002F38F6">
            <w:pPr>
              <w:pStyle w:val="Header"/>
              <w:rPr>
                <w:lang w:val="en-US"/>
              </w:rPr>
            </w:pPr>
            <w:r>
              <w:rPr>
                <w:lang w:val="en-US"/>
              </w:rPr>
              <w:t>Requestor Company</w:t>
            </w:r>
            <w:r w:rsidRPr="002F38F6">
              <w:rPr>
                <w:color w:val="FF0000"/>
                <w:sz w:val="22"/>
                <w:szCs w:val="22"/>
                <w:lang w:val="en-US"/>
              </w:rPr>
              <w:t>*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DBB24CC" w14:textId="77777777" w:rsidR="002F38F6" w:rsidRPr="00C37B03" w:rsidRDefault="002F38F6" w:rsidP="002F38F6">
            <w:pPr>
              <w:pStyle w:val="Header"/>
              <w:rPr>
                <w:color w:val="3366FF"/>
                <w:lang w:val="en-US"/>
              </w:rPr>
            </w:pPr>
          </w:p>
        </w:tc>
      </w:tr>
    </w:tbl>
    <w:p w14:paraId="5506D0DE" w14:textId="77777777" w:rsidR="002F38F6" w:rsidRPr="002A0D0A" w:rsidRDefault="002F38F6" w:rsidP="008C631B">
      <w:pPr>
        <w:rPr>
          <w:sz w:val="22"/>
          <w:szCs w:val="22"/>
          <w:lang w:val="en-GB"/>
        </w:rPr>
      </w:pPr>
    </w:p>
    <w:tbl>
      <w:tblPr>
        <w:tblW w:w="9356" w:type="dxa"/>
        <w:tblInd w:w="108" w:type="dxa"/>
        <w:shd w:val="clear" w:color="auto" w:fill="FFFFCC"/>
        <w:tblLook w:val="00BF" w:firstRow="1" w:lastRow="0" w:firstColumn="1" w:lastColumn="0" w:noHBand="0" w:noVBand="0"/>
      </w:tblPr>
      <w:tblGrid>
        <w:gridCol w:w="9356"/>
      </w:tblGrid>
      <w:tr w:rsidR="002E2927" w:rsidRPr="00607F70" w14:paraId="4FD8A514" w14:textId="77777777" w:rsidTr="00607F70">
        <w:tc>
          <w:tcPr>
            <w:tcW w:w="9356" w:type="dxa"/>
            <w:shd w:val="clear" w:color="auto" w:fill="FFFFCC"/>
            <w:vAlign w:val="center"/>
          </w:tcPr>
          <w:p w14:paraId="0187BFE0" w14:textId="77777777" w:rsidR="002E2927" w:rsidRPr="00607F70" w:rsidRDefault="00EF303D" w:rsidP="00607F70">
            <w:pPr>
              <w:jc w:val="left"/>
              <w:rPr>
                <w:b/>
                <w:bCs/>
                <w:sz w:val="22"/>
                <w:szCs w:val="22"/>
                <w:lang w:val="en-GB"/>
              </w:rPr>
            </w:pPr>
            <w:r w:rsidRPr="00607F70">
              <w:rPr>
                <w:b/>
                <w:bCs/>
                <w:sz w:val="22"/>
                <w:szCs w:val="22"/>
                <w:lang w:val="en-GB"/>
              </w:rPr>
              <w:t>Contents filled by Requestor</w:t>
            </w:r>
          </w:p>
        </w:tc>
      </w:tr>
    </w:tbl>
    <w:p w14:paraId="4541CCA7" w14:textId="77777777" w:rsidR="00A55E9D" w:rsidRDefault="002E2927" w:rsidP="00A247DA">
      <w:pPr>
        <w:pStyle w:val="Heading1"/>
      </w:pPr>
      <w:r w:rsidRPr="003E4594">
        <w:t>Requirement Responsibles</w:t>
      </w:r>
    </w:p>
    <w:tbl>
      <w:tblPr>
        <w:tblW w:w="9356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2835"/>
        <w:gridCol w:w="3402"/>
        <w:gridCol w:w="1560"/>
        <w:gridCol w:w="1559"/>
      </w:tblGrid>
      <w:tr w:rsidR="00555238" w:rsidRPr="00607F70" w14:paraId="18BF7E47" w14:textId="77777777" w:rsidTr="00607F70">
        <w:trPr>
          <w:trHeight w:val="284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0E0E0"/>
            <w:vAlign w:val="center"/>
          </w:tcPr>
          <w:p w14:paraId="0855068D" w14:textId="77777777" w:rsidR="00555238" w:rsidRPr="00607F70" w:rsidRDefault="00555238" w:rsidP="00607F70">
            <w:pPr>
              <w:pStyle w:val="FormatvorlageFettVor6pt"/>
              <w:spacing w:before="0"/>
              <w:rPr>
                <w:lang w:val="en-GB"/>
              </w:rPr>
            </w:pPr>
            <w:r w:rsidRPr="00607F70">
              <w:rPr>
                <w:lang w:val="en-GB"/>
              </w:rPr>
              <w:t>Role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0E0E0"/>
            <w:vAlign w:val="center"/>
          </w:tcPr>
          <w:p w14:paraId="40E90792" w14:textId="77777777" w:rsidR="00555238" w:rsidRPr="00607F70" w:rsidRDefault="00555238" w:rsidP="00607F70">
            <w:pPr>
              <w:pStyle w:val="FormatvorlageFettVor6pt"/>
              <w:spacing w:before="0"/>
              <w:rPr>
                <w:lang w:val="it-IT"/>
              </w:rPr>
            </w:pPr>
            <w:r w:rsidRPr="00607F70">
              <w:rPr>
                <w:lang w:val="it-IT"/>
              </w:rPr>
              <w:t>eMail</w:t>
            </w:r>
          </w:p>
        </w:tc>
        <w:tc>
          <w:tcPr>
            <w:tcW w:w="15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0E0E0"/>
            <w:vAlign w:val="center"/>
          </w:tcPr>
          <w:p w14:paraId="46D4364B" w14:textId="77777777" w:rsidR="00555238" w:rsidRPr="00607F70" w:rsidRDefault="00555238" w:rsidP="00607F70">
            <w:pPr>
              <w:pStyle w:val="FormatvorlageFettVor6pt"/>
              <w:spacing w:before="0"/>
              <w:rPr>
                <w:lang w:val="en-GB"/>
              </w:rPr>
            </w:pPr>
            <w:r w:rsidRPr="00607F70">
              <w:rPr>
                <w:lang w:val="en-GB"/>
              </w:rPr>
              <w:t>Company</w:t>
            </w:r>
          </w:p>
        </w:tc>
        <w:tc>
          <w:tcPr>
            <w:tcW w:w="15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0E0E0"/>
            <w:vAlign w:val="center"/>
          </w:tcPr>
          <w:p w14:paraId="5633B54F" w14:textId="77777777" w:rsidR="00555238" w:rsidRPr="00607F70" w:rsidRDefault="00555238" w:rsidP="00607F70">
            <w:pPr>
              <w:pStyle w:val="FormatvorlageFettVor6pt"/>
              <w:spacing w:before="0"/>
              <w:rPr>
                <w:lang w:val="en-GB"/>
              </w:rPr>
            </w:pPr>
            <w:r w:rsidRPr="00607F70">
              <w:rPr>
                <w:lang w:val="en-GB"/>
              </w:rPr>
              <w:t>Department</w:t>
            </w:r>
          </w:p>
        </w:tc>
      </w:tr>
      <w:tr w:rsidR="00555238" w:rsidRPr="00607F70" w14:paraId="27ADD7DC" w14:textId="77777777" w:rsidTr="00607F70">
        <w:trPr>
          <w:trHeight w:val="284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055C36D3" w14:textId="77777777" w:rsidR="00555238" w:rsidRPr="00607F70" w:rsidRDefault="00555238" w:rsidP="00607F70">
            <w:pPr>
              <w:keepLines/>
              <w:widowControl w:val="0"/>
              <w:rPr>
                <w:lang w:val="en-GB"/>
              </w:rPr>
            </w:pPr>
            <w:r w:rsidRPr="00607F70">
              <w:rPr>
                <w:lang w:val="en-GB"/>
              </w:rPr>
              <w:t>Local Business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3DAFE5A3" w14:textId="77777777" w:rsidR="00555238" w:rsidRPr="00607F70" w:rsidRDefault="00555238" w:rsidP="00607F70">
            <w:pPr>
              <w:keepLines/>
              <w:widowControl w:val="0"/>
              <w:rPr>
                <w:color w:val="3366FF"/>
                <w:lang w:val="en-GB"/>
              </w:rPr>
            </w:pPr>
          </w:p>
        </w:tc>
        <w:tc>
          <w:tcPr>
            <w:tcW w:w="15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200985C5" w14:textId="77777777" w:rsidR="00555238" w:rsidRPr="00607F70" w:rsidRDefault="00555238" w:rsidP="00607F70">
            <w:pPr>
              <w:keepLines/>
              <w:widowControl w:val="0"/>
              <w:rPr>
                <w:color w:val="3366FF"/>
                <w:lang w:val="en-GB"/>
              </w:rPr>
            </w:pPr>
          </w:p>
        </w:tc>
        <w:tc>
          <w:tcPr>
            <w:tcW w:w="15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285D8B18" w14:textId="77777777" w:rsidR="00555238" w:rsidRPr="00607F70" w:rsidRDefault="00555238" w:rsidP="00607F70">
            <w:pPr>
              <w:keepLines/>
              <w:widowControl w:val="0"/>
              <w:rPr>
                <w:color w:val="3366FF"/>
                <w:lang w:val="en-GB"/>
              </w:rPr>
            </w:pPr>
          </w:p>
        </w:tc>
      </w:tr>
      <w:tr w:rsidR="00555238" w:rsidRPr="00607F70" w14:paraId="53F7F57B" w14:textId="77777777" w:rsidTr="00607F70">
        <w:trPr>
          <w:trHeight w:val="284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533ED8FB" w14:textId="77777777" w:rsidR="00555238" w:rsidRPr="00607F70" w:rsidRDefault="00FF5235" w:rsidP="00607F70">
            <w:pPr>
              <w:keepLines/>
              <w:widowControl w:val="0"/>
              <w:rPr>
                <w:lang w:val="en-GB"/>
              </w:rPr>
            </w:pPr>
            <w:r w:rsidRPr="00607F70">
              <w:rPr>
                <w:lang w:val="en-GB"/>
              </w:rPr>
              <w:t>Global</w:t>
            </w:r>
            <w:r w:rsidR="00555238" w:rsidRPr="00607F70">
              <w:rPr>
                <w:lang w:val="en-GB"/>
              </w:rPr>
              <w:t xml:space="preserve"> Business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2D16E8A8" w14:textId="77777777" w:rsidR="00555238" w:rsidRPr="00607F70" w:rsidRDefault="00555238" w:rsidP="00607F70">
            <w:pPr>
              <w:keepLines/>
              <w:widowControl w:val="0"/>
              <w:rPr>
                <w:color w:val="3366FF"/>
                <w:lang w:val="en-GB"/>
              </w:rPr>
            </w:pPr>
          </w:p>
        </w:tc>
        <w:tc>
          <w:tcPr>
            <w:tcW w:w="15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62E835D8" w14:textId="77777777" w:rsidR="00555238" w:rsidRPr="00607F70" w:rsidRDefault="00555238" w:rsidP="00607F70">
            <w:pPr>
              <w:keepLines/>
              <w:widowControl w:val="0"/>
              <w:rPr>
                <w:color w:val="3366FF"/>
                <w:lang w:val="en-GB"/>
              </w:rPr>
            </w:pPr>
          </w:p>
        </w:tc>
        <w:tc>
          <w:tcPr>
            <w:tcW w:w="15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01667DE2" w14:textId="77777777" w:rsidR="00555238" w:rsidRPr="00607F70" w:rsidRDefault="00555238" w:rsidP="00607F70">
            <w:pPr>
              <w:keepLines/>
              <w:widowControl w:val="0"/>
              <w:rPr>
                <w:color w:val="3366FF"/>
                <w:lang w:val="en-GB"/>
              </w:rPr>
            </w:pPr>
          </w:p>
        </w:tc>
      </w:tr>
      <w:tr w:rsidR="00555238" w:rsidRPr="00607F70" w14:paraId="57FDC968" w14:textId="77777777" w:rsidTr="00607F70">
        <w:trPr>
          <w:trHeight w:val="284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6A915A3B" w14:textId="77777777" w:rsidR="00555238" w:rsidRPr="00607F70" w:rsidRDefault="00FF5235" w:rsidP="00607F70">
            <w:pPr>
              <w:keepLines/>
              <w:widowControl w:val="0"/>
              <w:rPr>
                <w:lang w:val="en-GB"/>
              </w:rPr>
            </w:pPr>
            <w:r w:rsidRPr="00607F70">
              <w:rPr>
                <w:lang w:val="en-GB"/>
              </w:rPr>
              <w:t>Global Shape GDS</w:t>
            </w:r>
            <w:r w:rsidR="00555238" w:rsidRPr="00607F70">
              <w:rPr>
                <w:lang w:val="en-GB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653F79F9" w14:textId="77777777" w:rsidR="00555238" w:rsidRPr="00607F70" w:rsidRDefault="00555238" w:rsidP="00607F70">
            <w:pPr>
              <w:keepLines/>
              <w:widowControl w:val="0"/>
              <w:rPr>
                <w:color w:val="3366FF"/>
                <w:lang w:val="en-GB"/>
              </w:rPr>
            </w:pPr>
          </w:p>
        </w:tc>
        <w:tc>
          <w:tcPr>
            <w:tcW w:w="15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4F373EEA" w14:textId="77777777" w:rsidR="00555238" w:rsidRPr="00607F70" w:rsidRDefault="00555238" w:rsidP="00607F70">
            <w:pPr>
              <w:keepLines/>
              <w:widowControl w:val="0"/>
              <w:rPr>
                <w:color w:val="3366FF"/>
                <w:lang w:val="en-GB"/>
              </w:rPr>
            </w:pPr>
          </w:p>
        </w:tc>
        <w:tc>
          <w:tcPr>
            <w:tcW w:w="15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157581B5" w14:textId="77777777" w:rsidR="00555238" w:rsidRPr="00607F70" w:rsidRDefault="00555238" w:rsidP="00607F70">
            <w:pPr>
              <w:keepLines/>
              <w:widowControl w:val="0"/>
              <w:rPr>
                <w:color w:val="3366FF"/>
                <w:lang w:val="en-GB"/>
              </w:rPr>
            </w:pPr>
          </w:p>
        </w:tc>
      </w:tr>
      <w:tr w:rsidR="00FF5235" w:rsidRPr="00607F70" w14:paraId="69F54030" w14:textId="77777777" w:rsidTr="00607F70">
        <w:trPr>
          <w:trHeight w:val="284"/>
        </w:trPr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3E246DA7" w14:textId="77777777" w:rsidR="00FF5235" w:rsidRPr="00607F70" w:rsidRDefault="00FF5235" w:rsidP="00607F70">
            <w:pPr>
              <w:keepLines/>
              <w:widowControl w:val="0"/>
              <w:rPr>
                <w:lang w:val="en-GB"/>
              </w:rPr>
            </w:pPr>
            <w:r w:rsidRPr="00607F70">
              <w:rPr>
                <w:lang w:val="en-GB"/>
              </w:rPr>
              <w:t>Regional Shape GDS</w:t>
            </w:r>
          </w:p>
        </w:tc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168F7577" w14:textId="77777777" w:rsidR="00FF5235" w:rsidRPr="00607F70" w:rsidRDefault="00FF5235" w:rsidP="00607F70">
            <w:pPr>
              <w:keepLines/>
              <w:widowControl w:val="0"/>
              <w:rPr>
                <w:color w:val="3366FF"/>
                <w:lang w:val="en-GB"/>
              </w:rPr>
            </w:pPr>
          </w:p>
        </w:tc>
        <w:tc>
          <w:tcPr>
            <w:tcW w:w="15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189A08E2" w14:textId="77777777" w:rsidR="00FF5235" w:rsidRPr="00607F70" w:rsidRDefault="00FF5235" w:rsidP="00607F70">
            <w:pPr>
              <w:keepLines/>
              <w:widowControl w:val="0"/>
              <w:rPr>
                <w:color w:val="3366FF"/>
                <w:lang w:val="en-GB"/>
              </w:rPr>
            </w:pPr>
          </w:p>
        </w:tc>
        <w:tc>
          <w:tcPr>
            <w:tcW w:w="15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685397D9" w14:textId="77777777" w:rsidR="00FF5235" w:rsidRPr="00607F70" w:rsidRDefault="00FF5235" w:rsidP="00607F70">
            <w:pPr>
              <w:keepLines/>
              <w:widowControl w:val="0"/>
              <w:rPr>
                <w:color w:val="3366FF"/>
                <w:lang w:val="en-GB"/>
              </w:rPr>
            </w:pPr>
          </w:p>
        </w:tc>
      </w:tr>
    </w:tbl>
    <w:p w14:paraId="00AC61E9" w14:textId="77777777" w:rsidR="00555238" w:rsidRPr="00555238" w:rsidRDefault="00555238" w:rsidP="00555238">
      <w:pPr>
        <w:rPr>
          <w:lang w:val="en-US"/>
        </w:rPr>
      </w:pPr>
    </w:p>
    <w:p w14:paraId="7034CD68" w14:textId="77777777" w:rsidR="00252AEB" w:rsidRPr="00A247DA" w:rsidRDefault="00D3405D" w:rsidP="00A247DA">
      <w:pPr>
        <w:pStyle w:val="Heading1"/>
        <w:rPr>
          <w:sz w:val="22"/>
          <w:szCs w:val="22"/>
        </w:rPr>
      </w:pPr>
      <w:r w:rsidRPr="00A247DA">
        <w:t>Business Requirement Description</w:t>
      </w:r>
      <w:r w:rsidR="002F38F6" w:rsidRPr="00A247DA">
        <w:t xml:space="preserve"> </w:t>
      </w:r>
      <w:r w:rsidR="002F38F6" w:rsidRPr="00A247DA">
        <w:rPr>
          <w:sz w:val="22"/>
          <w:szCs w:val="22"/>
        </w:rPr>
        <w:t>*</w:t>
      </w:r>
    </w:p>
    <w:p w14:paraId="34B8FD9A" w14:textId="77777777" w:rsidR="00AF197D" w:rsidRDefault="00AF197D" w:rsidP="003E4594">
      <w:pPr>
        <w:pStyle w:val="Heading2"/>
        <w:rPr>
          <w:sz w:val="18"/>
          <w:szCs w:val="18"/>
        </w:rPr>
      </w:pPr>
      <w:r w:rsidRPr="003E4594">
        <w:rPr>
          <w:sz w:val="18"/>
          <w:szCs w:val="18"/>
        </w:rPr>
        <w:t xml:space="preserve">What is the </w:t>
      </w:r>
      <w:r w:rsidR="0022567D">
        <w:rPr>
          <w:sz w:val="18"/>
          <w:szCs w:val="18"/>
        </w:rPr>
        <w:t>i</w:t>
      </w:r>
      <w:r w:rsidRPr="003E4594">
        <w:rPr>
          <w:sz w:val="18"/>
          <w:szCs w:val="18"/>
        </w:rPr>
        <w:t xml:space="preserve">nitial </w:t>
      </w:r>
      <w:r w:rsidR="0022567D">
        <w:rPr>
          <w:sz w:val="18"/>
          <w:szCs w:val="18"/>
        </w:rPr>
        <w:t>s</w:t>
      </w:r>
      <w:r w:rsidRPr="003E4594">
        <w:rPr>
          <w:sz w:val="18"/>
          <w:szCs w:val="18"/>
        </w:rPr>
        <w:t>ituation?</w:t>
      </w:r>
      <w:r w:rsidR="00881345">
        <w:rPr>
          <w:sz w:val="18"/>
          <w:szCs w:val="18"/>
        </w:rPr>
        <w:t xml:space="preserve"> </w:t>
      </w:r>
    </w:p>
    <w:p w14:paraId="37E5D4D6" w14:textId="77777777" w:rsidR="00AF197D" w:rsidRDefault="00AF197D" w:rsidP="003E4594">
      <w:pPr>
        <w:pStyle w:val="Heading2"/>
        <w:rPr>
          <w:sz w:val="18"/>
          <w:szCs w:val="18"/>
        </w:rPr>
      </w:pPr>
      <w:r w:rsidRPr="003E4594">
        <w:rPr>
          <w:sz w:val="18"/>
          <w:szCs w:val="18"/>
        </w:rPr>
        <w:t xml:space="preserve">What is the </w:t>
      </w:r>
      <w:r w:rsidR="0022567D">
        <w:rPr>
          <w:sz w:val="18"/>
          <w:szCs w:val="18"/>
        </w:rPr>
        <w:t>r</w:t>
      </w:r>
      <w:r w:rsidRPr="003E4594">
        <w:rPr>
          <w:sz w:val="18"/>
          <w:szCs w:val="18"/>
        </w:rPr>
        <w:t xml:space="preserve">equired </w:t>
      </w:r>
      <w:r w:rsidR="0022567D">
        <w:rPr>
          <w:sz w:val="18"/>
          <w:szCs w:val="18"/>
        </w:rPr>
        <w:t>s</w:t>
      </w:r>
      <w:r w:rsidRPr="003E4594">
        <w:rPr>
          <w:sz w:val="18"/>
          <w:szCs w:val="18"/>
        </w:rPr>
        <w:t>ituation?</w:t>
      </w:r>
    </w:p>
    <w:p w14:paraId="0722F20F" w14:textId="77777777" w:rsidR="00D3405D" w:rsidRDefault="00D3405D" w:rsidP="003E4594">
      <w:pPr>
        <w:pStyle w:val="Heading2"/>
        <w:rPr>
          <w:sz w:val="18"/>
          <w:szCs w:val="18"/>
        </w:rPr>
      </w:pPr>
      <w:r w:rsidRPr="003E4594">
        <w:rPr>
          <w:sz w:val="18"/>
          <w:szCs w:val="18"/>
        </w:rPr>
        <w:t xml:space="preserve">Who is involved in the </w:t>
      </w:r>
      <w:r w:rsidR="0022567D">
        <w:rPr>
          <w:sz w:val="18"/>
          <w:szCs w:val="18"/>
        </w:rPr>
        <w:t>f</w:t>
      </w:r>
      <w:r w:rsidR="00EB6DAB" w:rsidRPr="003E4594">
        <w:rPr>
          <w:sz w:val="18"/>
          <w:szCs w:val="18"/>
        </w:rPr>
        <w:t>unction/</w:t>
      </w:r>
      <w:r w:rsidR="0022567D">
        <w:rPr>
          <w:sz w:val="18"/>
          <w:szCs w:val="18"/>
        </w:rPr>
        <w:t>p</w:t>
      </w:r>
      <w:r w:rsidR="00DE4F76">
        <w:rPr>
          <w:sz w:val="18"/>
          <w:szCs w:val="18"/>
        </w:rPr>
        <w:t>rocess (d</w:t>
      </w:r>
      <w:r w:rsidRPr="003E4594">
        <w:rPr>
          <w:sz w:val="18"/>
          <w:szCs w:val="18"/>
        </w:rPr>
        <w:t>epartments)?</w:t>
      </w:r>
    </w:p>
    <w:p w14:paraId="62ACD488" w14:textId="77777777" w:rsidR="00D3405D" w:rsidRDefault="00D3405D" w:rsidP="003E4594">
      <w:pPr>
        <w:pStyle w:val="Heading2"/>
        <w:rPr>
          <w:sz w:val="18"/>
          <w:szCs w:val="18"/>
        </w:rPr>
      </w:pPr>
      <w:r w:rsidRPr="003E4594">
        <w:rPr>
          <w:sz w:val="18"/>
          <w:szCs w:val="18"/>
        </w:rPr>
        <w:t xml:space="preserve">Which </w:t>
      </w:r>
      <w:r w:rsidR="00DA0000" w:rsidRPr="003E4594">
        <w:rPr>
          <w:sz w:val="18"/>
          <w:szCs w:val="18"/>
        </w:rPr>
        <w:t>IT-</w:t>
      </w:r>
      <w:r w:rsidR="00DE4F76">
        <w:rPr>
          <w:sz w:val="18"/>
          <w:szCs w:val="18"/>
        </w:rPr>
        <w:t>c</w:t>
      </w:r>
      <w:r w:rsidRPr="003E4594">
        <w:rPr>
          <w:sz w:val="18"/>
          <w:szCs w:val="18"/>
        </w:rPr>
        <w:t xml:space="preserve">omponents are </w:t>
      </w:r>
      <w:r w:rsidR="00EB6DAB" w:rsidRPr="003E4594">
        <w:rPr>
          <w:sz w:val="18"/>
          <w:szCs w:val="18"/>
        </w:rPr>
        <w:t>u</w:t>
      </w:r>
      <w:r w:rsidRPr="003E4594">
        <w:rPr>
          <w:sz w:val="18"/>
          <w:szCs w:val="18"/>
        </w:rPr>
        <w:t>sed</w:t>
      </w:r>
      <w:r w:rsidR="00FB3769" w:rsidRPr="003E4594">
        <w:rPr>
          <w:sz w:val="18"/>
          <w:szCs w:val="18"/>
        </w:rPr>
        <w:t xml:space="preserve"> </w:t>
      </w:r>
      <w:r w:rsidRPr="003E4594">
        <w:rPr>
          <w:sz w:val="18"/>
          <w:szCs w:val="18"/>
        </w:rPr>
        <w:t>(</w:t>
      </w:r>
      <w:r w:rsidR="00EB6DAB" w:rsidRPr="003E4594">
        <w:rPr>
          <w:sz w:val="18"/>
          <w:szCs w:val="18"/>
        </w:rPr>
        <w:t xml:space="preserve">e.g. </w:t>
      </w:r>
      <w:r w:rsidR="00DE4F76">
        <w:rPr>
          <w:sz w:val="18"/>
          <w:szCs w:val="18"/>
        </w:rPr>
        <w:t>transaction, programs, i</w:t>
      </w:r>
      <w:r w:rsidRPr="003E4594">
        <w:rPr>
          <w:sz w:val="18"/>
          <w:szCs w:val="18"/>
        </w:rPr>
        <w:t>nterfaces)?</w:t>
      </w:r>
    </w:p>
    <w:p w14:paraId="1B625042" w14:textId="77777777" w:rsidR="00D3405D" w:rsidRDefault="00DE4F76" w:rsidP="003E4594">
      <w:pPr>
        <w:pStyle w:val="Heading2"/>
        <w:rPr>
          <w:sz w:val="18"/>
          <w:szCs w:val="18"/>
        </w:rPr>
      </w:pPr>
      <w:r>
        <w:rPr>
          <w:sz w:val="18"/>
          <w:szCs w:val="18"/>
        </w:rPr>
        <w:t>What d</w:t>
      </w:r>
      <w:r w:rsidR="00841032" w:rsidRPr="003E4594">
        <w:rPr>
          <w:sz w:val="18"/>
          <w:szCs w:val="18"/>
        </w:rPr>
        <w:t xml:space="preserve">ata </w:t>
      </w:r>
      <w:r w:rsidR="00EB6DAB" w:rsidRPr="003E4594">
        <w:rPr>
          <w:sz w:val="18"/>
          <w:szCs w:val="18"/>
        </w:rPr>
        <w:t>is</w:t>
      </w:r>
      <w:r w:rsidR="00841032" w:rsidRPr="003E4594">
        <w:rPr>
          <w:sz w:val="18"/>
          <w:szCs w:val="18"/>
        </w:rPr>
        <w:t xml:space="preserve"> used or affected?</w:t>
      </w:r>
    </w:p>
    <w:p w14:paraId="25ADA834" w14:textId="77777777" w:rsidR="00841032" w:rsidRDefault="00633D7C" w:rsidP="003E4594">
      <w:pPr>
        <w:pStyle w:val="Heading2"/>
        <w:rPr>
          <w:sz w:val="18"/>
          <w:szCs w:val="18"/>
        </w:rPr>
      </w:pPr>
      <w:r>
        <w:rPr>
          <w:sz w:val="18"/>
          <w:szCs w:val="18"/>
        </w:rPr>
        <w:t xml:space="preserve">What is your </w:t>
      </w:r>
      <w:r w:rsidR="00DE4F76">
        <w:rPr>
          <w:sz w:val="18"/>
          <w:szCs w:val="18"/>
        </w:rPr>
        <w:t>p</w:t>
      </w:r>
      <w:r w:rsidR="00841032" w:rsidRPr="003E4594">
        <w:rPr>
          <w:sz w:val="18"/>
          <w:szCs w:val="18"/>
        </w:rPr>
        <w:t>roposal</w:t>
      </w:r>
      <w:r>
        <w:rPr>
          <w:sz w:val="18"/>
          <w:szCs w:val="18"/>
        </w:rPr>
        <w:t xml:space="preserve"> for solution?</w:t>
      </w:r>
    </w:p>
    <w:p w14:paraId="121A9D86" w14:textId="77777777" w:rsidR="00697909" w:rsidRPr="00697909" w:rsidRDefault="00697909" w:rsidP="00697909">
      <w:pPr>
        <w:rPr>
          <w:lang w:val="en-GB"/>
        </w:rPr>
      </w:pPr>
    </w:p>
    <w:p w14:paraId="2219CDDC" w14:textId="77777777" w:rsidR="00BB7B4A" w:rsidRPr="003E4594" w:rsidRDefault="00BB7B4A" w:rsidP="00A247DA">
      <w:pPr>
        <w:pStyle w:val="Heading1"/>
      </w:pPr>
      <w:r w:rsidRPr="003E4594">
        <w:t>Benefits for the Business</w:t>
      </w:r>
    </w:p>
    <w:p w14:paraId="52FB42E5" w14:textId="77777777" w:rsidR="00BB7B4A" w:rsidRDefault="00062222" w:rsidP="005E34AE">
      <w:pPr>
        <w:pStyle w:val="Heading2"/>
        <w:rPr>
          <w:sz w:val="18"/>
          <w:szCs w:val="18"/>
        </w:rPr>
      </w:pPr>
      <w:r w:rsidRPr="003E4594">
        <w:rPr>
          <w:sz w:val="18"/>
          <w:szCs w:val="18"/>
        </w:rPr>
        <w:t xml:space="preserve">What </w:t>
      </w:r>
      <w:r w:rsidR="001B44FE">
        <w:rPr>
          <w:sz w:val="18"/>
          <w:szCs w:val="18"/>
        </w:rPr>
        <w:t>b</w:t>
      </w:r>
      <w:r w:rsidRPr="003E4594">
        <w:rPr>
          <w:sz w:val="18"/>
          <w:szCs w:val="18"/>
        </w:rPr>
        <w:t>enefits can be reached?</w:t>
      </w:r>
    </w:p>
    <w:p w14:paraId="0C421A18" w14:textId="77777777" w:rsidR="00983F38" w:rsidRDefault="001B44FE" w:rsidP="005E34AE">
      <w:pPr>
        <w:pStyle w:val="Heading2"/>
        <w:rPr>
          <w:sz w:val="18"/>
          <w:szCs w:val="18"/>
        </w:rPr>
      </w:pPr>
      <w:r>
        <w:rPr>
          <w:sz w:val="18"/>
          <w:szCs w:val="18"/>
        </w:rPr>
        <w:t>What are your s</w:t>
      </w:r>
      <w:r w:rsidR="00983F38" w:rsidRPr="003E4594">
        <w:rPr>
          <w:sz w:val="18"/>
          <w:szCs w:val="18"/>
        </w:rPr>
        <w:t>avings p.a.?</w:t>
      </w:r>
    </w:p>
    <w:p w14:paraId="5EEFC875" w14:textId="77777777" w:rsidR="00E8195F" w:rsidRDefault="001B44FE" w:rsidP="005E34AE">
      <w:pPr>
        <w:pStyle w:val="Heading2"/>
        <w:rPr>
          <w:sz w:val="18"/>
          <w:szCs w:val="18"/>
        </w:rPr>
      </w:pPr>
      <w:r>
        <w:rPr>
          <w:sz w:val="18"/>
          <w:szCs w:val="18"/>
        </w:rPr>
        <w:t>What would happen without the i</w:t>
      </w:r>
      <w:r w:rsidR="00983F38" w:rsidRPr="003E4594">
        <w:rPr>
          <w:sz w:val="18"/>
          <w:szCs w:val="18"/>
        </w:rPr>
        <w:t>mplementation?</w:t>
      </w:r>
    </w:p>
    <w:p w14:paraId="2FEA241F" w14:textId="77777777" w:rsidR="00702748" w:rsidRDefault="00702748" w:rsidP="00E821EB">
      <w:pPr>
        <w:ind w:left="578"/>
        <w:rPr>
          <w:lang w:val="en-GB"/>
        </w:rPr>
      </w:pPr>
    </w:p>
    <w:p w14:paraId="44787727" w14:textId="77777777" w:rsidR="00453114" w:rsidRPr="00453114" w:rsidRDefault="00453114" w:rsidP="00453114">
      <w:pPr>
        <w:rPr>
          <w:lang w:val="en-GB"/>
        </w:rPr>
      </w:pPr>
    </w:p>
    <w:p w14:paraId="5C7FEE5B" w14:textId="77777777" w:rsidR="00983F38" w:rsidRPr="003E4594" w:rsidRDefault="002829B0" w:rsidP="00A247DA">
      <w:pPr>
        <w:pStyle w:val="Heading1"/>
      </w:pPr>
      <w:r>
        <w:t>Sign Off/Agreement (only for Business</w:t>
      </w:r>
      <w:r w:rsidR="00983F38" w:rsidRPr="003E4594">
        <w:t xml:space="preserve"> </w:t>
      </w:r>
      <w:r>
        <w:t xml:space="preserve">requirements </w:t>
      </w:r>
      <w:r w:rsidR="00983F38" w:rsidRPr="003E4594">
        <w:t>within a Project)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BF" w:firstRow="1" w:lastRow="0" w:firstColumn="1" w:lastColumn="0" w:noHBand="0" w:noVBand="0"/>
      </w:tblPr>
      <w:tblGrid>
        <w:gridCol w:w="3261"/>
        <w:gridCol w:w="1559"/>
        <w:gridCol w:w="1276"/>
        <w:gridCol w:w="992"/>
        <w:gridCol w:w="2268"/>
      </w:tblGrid>
      <w:tr w:rsidR="00983F38" w:rsidRPr="00AF0124" w14:paraId="0662503A" w14:textId="77777777" w:rsidTr="00607F70">
        <w:trPr>
          <w:trHeight w:val="379"/>
        </w:trPr>
        <w:tc>
          <w:tcPr>
            <w:tcW w:w="3261" w:type="dxa"/>
            <w:shd w:val="clear" w:color="auto" w:fill="E0E0E0"/>
            <w:vAlign w:val="center"/>
          </w:tcPr>
          <w:p w14:paraId="32E7F512" w14:textId="77777777" w:rsidR="00983F38" w:rsidRPr="00607F70" w:rsidRDefault="00983F38" w:rsidP="00607F70">
            <w:pPr>
              <w:pStyle w:val="FormatvorlageFettVor6pt"/>
              <w:spacing w:before="0"/>
              <w:rPr>
                <w:lang w:val="en-GB"/>
              </w:rPr>
            </w:pPr>
            <w:r w:rsidRPr="00607F70">
              <w:rPr>
                <w:lang w:val="en-GB"/>
              </w:rPr>
              <w:t>Agreement</w:t>
            </w:r>
          </w:p>
        </w:tc>
        <w:tc>
          <w:tcPr>
            <w:tcW w:w="1559" w:type="dxa"/>
            <w:shd w:val="clear" w:color="auto" w:fill="E0E0E0"/>
            <w:vAlign w:val="center"/>
          </w:tcPr>
          <w:p w14:paraId="07B18F7B" w14:textId="77777777" w:rsidR="00983F38" w:rsidRPr="00607F70" w:rsidRDefault="00983F38" w:rsidP="00607F70">
            <w:pPr>
              <w:pStyle w:val="FormatvorlageFettVor6pt"/>
              <w:spacing w:before="0"/>
              <w:rPr>
                <w:lang w:val="en-GB"/>
              </w:rPr>
            </w:pPr>
            <w:r w:rsidRPr="00607F70">
              <w:rPr>
                <w:lang w:val="en-GB"/>
              </w:rPr>
              <w:t>Name</w:t>
            </w:r>
          </w:p>
        </w:tc>
        <w:tc>
          <w:tcPr>
            <w:tcW w:w="1276" w:type="dxa"/>
            <w:shd w:val="clear" w:color="auto" w:fill="E0E0E0"/>
            <w:vAlign w:val="center"/>
          </w:tcPr>
          <w:p w14:paraId="41DA104A" w14:textId="77777777" w:rsidR="00983F38" w:rsidRPr="00607F70" w:rsidRDefault="00983F38" w:rsidP="00607F70">
            <w:pPr>
              <w:pStyle w:val="FormatvorlageFettVor6pt"/>
              <w:spacing w:before="0"/>
              <w:rPr>
                <w:lang w:val="en-GB"/>
              </w:rPr>
            </w:pPr>
            <w:r w:rsidRPr="00607F70">
              <w:rPr>
                <w:lang w:val="en-GB"/>
              </w:rPr>
              <w:t>Department</w:t>
            </w:r>
          </w:p>
        </w:tc>
        <w:tc>
          <w:tcPr>
            <w:tcW w:w="992" w:type="dxa"/>
            <w:shd w:val="clear" w:color="auto" w:fill="E0E0E0"/>
            <w:vAlign w:val="center"/>
          </w:tcPr>
          <w:p w14:paraId="65AFBFF8" w14:textId="77777777" w:rsidR="00983F38" w:rsidRPr="00607F70" w:rsidRDefault="00983F38" w:rsidP="00607F70">
            <w:pPr>
              <w:pStyle w:val="FormatvorlageFettVor6pt"/>
              <w:spacing w:before="0"/>
              <w:rPr>
                <w:lang w:val="en-GB"/>
              </w:rPr>
            </w:pPr>
            <w:r w:rsidRPr="00607F70">
              <w:rPr>
                <w:lang w:val="en-GB"/>
              </w:rPr>
              <w:t>Date</w:t>
            </w:r>
          </w:p>
        </w:tc>
        <w:tc>
          <w:tcPr>
            <w:tcW w:w="2268" w:type="dxa"/>
            <w:shd w:val="clear" w:color="auto" w:fill="E0E0E0"/>
            <w:vAlign w:val="center"/>
          </w:tcPr>
          <w:p w14:paraId="22648C2D" w14:textId="77777777" w:rsidR="00983F38" w:rsidRPr="00607F70" w:rsidRDefault="00983F38" w:rsidP="00607F70">
            <w:pPr>
              <w:pStyle w:val="FormatvorlageFettVor6pt"/>
              <w:spacing w:before="0"/>
              <w:rPr>
                <w:lang w:val="en-GB"/>
              </w:rPr>
            </w:pPr>
            <w:r w:rsidRPr="00607F70">
              <w:rPr>
                <w:lang w:val="en-GB"/>
              </w:rPr>
              <w:t xml:space="preserve">Signature </w:t>
            </w:r>
          </w:p>
        </w:tc>
      </w:tr>
      <w:tr w:rsidR="00983F38" w:rsidRPr="00607F70" w14:paraId="1FDF16CC" w14:textId="77777777" w:rsidTr="00607F70">
        <w:trPr>
          <w:trHeight w:val="547"/>
        </w:trPr>
        <w:tc>
          <w:tcPr>
            <w:tcW w:w="3261" w:type="dxa"/>
            <w:shd w:val="clear" w:color="auto" w:fill="auto"/>
            <w:vAlign w:val="center"/>
          </w:tcPr>
          <w:p w14:paraId="04AC6531" w14:textId="77777777" w:rsidR="00983F38" w:rsidRPr="00607F70" w:rsidRDefault="00FF5235" w:rsidP="00607F70">
            <w:pPr>
              <w:jc w:val="left"/>
              <w:rPr>
                <w:lang w:val="en-GB"/>
              </w:rPr>
            </w:pPr>
            <w:r w:rsidRPr="00607F70">
              <w:rPr>
                <w:lang w:val="en-GB"/>
              </w:rPr>
              <w:t>Global</w:t>
            </w:r>
            <w:r w:rsidR="00983F38" w:rsidRPr="00607F70">
              <w:rPr>
                <w:lang w:val="en-GB"/>
              </w:rPr>
              <w:t xml:space="preserve"> Business Process Owner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4B2AB0B" w14:textId="77777777" w:rsidR="00983F38" w:rsidRPr="00607F70" w:rsidRDefault="00983F38" w:rsidP="00607F70">
            <w:pPr>
              <w:jc w:val="left"/>
              <w:rPr>
                <w:lang w:val="en-GB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589F36" w14:textId="77777777" w:rsidR="00983F38" w:rsidRPr="00607F70" w:rsidRDefault="00983F38" w:rsidP="00607F70">
            <w:pPr>
              <w:jc w:val="left"/>
              <w:rPr>
                <w:lang w:val="en-US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3E0A8C5" w14:textId="77777777" w:rsidR="00983F38" w:rsidRPr="00607F70" w:rsidRDefault="00983F38" w:rsidP="00607F70">
            <w:pPr>
              <w:jc w:val="left"/>
              <w:rPr>
                <w:lang w:val="en-US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CB75259" w14:textId="77777777" w:rsidR="00983F38" w:rsidRPr="00607F70" w:rsidRDefault="00983F38" w:rsidP="00607F70">
            <w:pPr>
              <w:jc w:val="left"/>
              <w:rPr>
                <w:lang w:val="en-GB"/>
              </w:rPr>
            </w:pPr>
          </w:p>
        </w:tc>
      </w:tr>
      <w:tr w:rsidR="00983F38" w:rsidRPr="00607F70" w14:paraId="6E163473" w14:textId="77777777" w:rsidTr="00607F70">
        <w:trPr>
          <w:trHeight w:val="554"/>
        </w:trPr>
        <w:tc>
          <w:tcPr>
            <w:tcW w:w="3261" w:type="dxa"/>
            <w:shd w:val="clear" w:color="auto" w:fill="auto"/>
            <w:vAlign w:val="center"/>
          </w:tcPr>
          <w:p w14:paraId="4C7A4A54" w14:textId="77777777" w:rsidR="00983F38" w:rsidRPr="00607F70" w:rsidRDefault="00FF5235" w:rsidP="00607F70">
            <w:pPr>
              <w:jc w:val="left"/>
              <w:rPr>
                <w:lang w:val="en-US"/>
              </w:rPr>
            </w:pPr>
            <w:r w:rsidRPr="00607F70">
              <w:rPr>
                <w:lang w:val="en-GB"/>
              </w:rPr>
              <w:t>GDS Product Owner / Manager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A825787" w14:textId="77777777" w:rsidR="00983F38" w:rsidRPr="00607F70" w:rsidRDefault="00983F38" w:rsidP="00607F70">
            <w:pPr>
              <w:jc w:val="left"/>
              <w:rPr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6495CF" w14:textId="77777777" w:rsidR="00983F38" w:rsidRPr="00607F70" w:rsidRDefault="00983F38" w:rsidP="00607F70">
            <w:pPr>
              <w:jc w:val="left"/>
              <w:rPr>
                <w:lang w:val="en-US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ED3EFC7" w14:textId="77777777" w:rsidR="00983F38" w:rsidRPr="00607F70" w:rsidRDefault="00983F38" w:rsidP="00607F70">
            <w:pPr>
              <w:jc w:val="left"/>
              <w:rPr>
                <w:lang w:val="en-US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63A28D5E" w14:textId="77777777" w:rsidR="00983F38" w:rsidRPr="00607F70" w:rsidRDefault="00983F38" w:rsidP="00607F70">
            <w:pPr>
              <w:jc w:val="left"/>
              <w:rPr>
                <w:lang w:val="en-GB"/>
              </w:rPr>
            </w:pPr>
          </w:p>
        </w:tc>
      </w:tr>
    </w:tbl>
    <w:p w14:paraId="64E70FCB" w14:textId="77777777" w:rsidR="0023645D" w:rsidRPr="002A0D0A" w:rsidRDefault="0023645D" w:rsidP="00E8195F">
      <w:pPr>
        <w:rPr>
          <w:sz w:val="22"/>
          <w:szCs w:val="22"/>
          <w:lang w:val="en-GB"/>
        </w:rPr>
      </w:pPr>
    </w:p>
    <w:tbl>
      <w:tblPr>
        <w:tblW w:w="9356" w:type="dxa"/>
        <w:tblInd w:w="108" w:type="dxa"/>
        <w:shd w:val="clear" w:color="auto" w:fill="FFFFCC"/>
        <w:tblLook w:val="00BF" w:firstRow="1" w:lastRow="0" w:firstColumn="1" w:lastColumn="0" w:noHBand="0" w:noVBand="0"/>
      </w:tblPr>
      <w:tblGrid>
        <w:gridCol w:w="9356"/>
      </w:tblGrid>
      <w:tr w:rsidR="0023645D" w:rsidRPr="00607F70" w14:paraId="69C77F6F" w14:textId="77777777" w:rsidTr="00607F70">
        <w:tc>
          <w:tcPr>
            <w:tcW w:w="9356" w:type="dxa"/>
            <w:shd w:val="clear" w:color="auto" w:fill="FFFFCC"/>
            <w:vAlign w:val="center"/>
          </w:tcPr>
          <w:p w14:paraId="0F55CDDE" w14:textId="77777777" w:rsidR="0023645D" w:rsidRPr="00607F70" w:rsidRDefault="0023645D" w:rsidP="00607F70">
            <w:pPr>
              <w:jc w:val="left"/>
              <w:rPr>
                <w:b/>
                <w:bCs/>
                <w:sz w:val="22"/>
                <w:szCs w:val="22"/>
                <w:lang w:val="en-GB"/>
              </w:rPr>
            </w:pPr>
            <w:r w:rsidRPr="00607F70">
              <w:rPr>
                <w:b/>
                <w:bCs/>
                <w:sz w:val="22"/>
                <w:szCs w:val="22"/>
                <w:lang w:val="en-GB"/>
              </w:rPr>
              <w:lastRenderedPageBreak/>
              <w:t>Contents filled by IT (</w:t>
            </w:r>
            <w:r w:rsidR="001A3FE0" w:rsidRPr="00607F70">
              <w:rPr>
                <w:b/>
                <w:bCs/>
                <w:sz w:val="22"/>
                <w:szCs w:val="22"/>
                <w:lang w:val="en-GB"/>
              </w:rPr>
              <w:t>only for Business Requirements</w:t>
            </w:r>
            <w:r w:rsidRPr="00607F70">
              <w:rPr>
                <w:b/>
                <w:bCs/>
                <w:sz w:val="22"/>
                <w:szCs w:val="22"/>
                <w:lang w:val="en-GB"/>
              </w:rPr>
              <w:t xml:space="preserve"> </w:t>
            </w:r>
            <w:r w:rsidR="001A3FE0" w:rsidRPr="00607F70">
              <w:rPr>
                <w:b/>
                <w:bCs/>
                <w:sz w:val="22"/>
                <w:szCs w:val="22"/>
                <w:lang w:val="en-GB"/>
              </w:rPr>
              <w:t xml:space="preserve">WITHIN </w:t>
            </w:r>
            <w:r w:rsidRPr="00607F70">
              <w:rPr>
                <w:b/>
                <w:bCs/>
                <w:sz w:val="22"/>
                <w:szCs w:val="22"/>
                <w:lang w:val="en-GB"/>
              </w:rPr>
              <w:t xml:space="preserve">a </w:t>
            </w:r>
            <w:r w:rsidR="001A3FE0" w:rsidRPr="00607F70">
              <w:rPr>
                <w:b/>
                <w:bCs/>
                <w:sz w:val="22"/>
                <w:szCs w:val="22"/>
                <w:lang w:val="en-GB"/>
              </w:rPr>
              <w:t>P</w:t>
            </w:r>
            <w:r w:rsidRPr="00607F70">
              <w:rPr>
                <w:b/>
                <w:bCs/>
                <w:sz w:val="22"/>
                <w:szCs w:val="22"/>
                <w:lang w:val="en-GB"/>
              </w:rPr>
              <w:t>roject)</w:t>
            </w:r>
          </w:p>
        </w:tc>
      </w:tr>
    </w:tbl>
    <w:p w14:paraId="2570B199" w14:textId="77777777" w:rsidR="00594FCF" w:rsidRPr="00E66009" w:rsidRDefault="00841032" w:rsidP="00A247DA">
      <w:pPr>
        <w:pStyle w:val="Heading1"/>
      </w:pPr>
      <w:bookmarkStart w:id="0" w:name="_Toc74973624"/>
      <w:bookmarkStart w:id="1" w:name="_Toc130180353"/>
      <w:r w:rsidRPr="00E66009">
        <w:t>Cost</w:t>
      </w:r>
      <w:bookmarkEnd w:id="0"/>
      <w:bookmarkEnd w:id="1"/>
      <w:r w:rsidRPr="00E66009">
        <w:t xml:space="preserve"> Estimation</w:t>
      </w:r>
    </w:p>
    <w:p w14:paraId="6F5A001D" w14:textId="77777777" w:rsidR="00841032" w:rsidRPr="00E66009" w:rsidRDefault="00841032" w:rsidP="00A247DA">
      <w:pPr>
        <w:pStyle w:val="Heading1"/>
      </w:pPr>
      <w:r w:rsidRPr="00E66009">
        <w:t>Decision</w:t>
      </w:r>
    </w:p>
    <w:p w14:paraId="6AC347F4" w14:textId="77777777" w:rsidR="00CC7F16" w:rsidRDefault="00CC7F16" w:rsidP="00CC7F16">
      <w:pPr>
        <w:rPr>
          <w:lang w:val="en-US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BF" w:firstRow="1" w:lastRow="0" w:firstColumn="1" w:lastColumn="0" w:noHBand="0" w:noVBand="0"/>
      </w:tblPr>
      <w:tblGrid>
        <w:gridCol w:w="9356"/>
      </w:tblGrid>
      <w:tr w:rsidR="00274E08" w:rsidRPr="00607F70" w14:paraId="1498DBC4" w14:textId="77777777" w:rsidTr="00607F70">
        <w:tc>
          <w:tcPr>
            <w:tcW w:w="9356" w:type="dxa"/>
            <w:shd w:val="clear" w:color="auto" w:fill="auto"/>
          </w:tcPr>
          <w:p w14:paraId="60AC3960" w14:textId="77777777" w:rsidR="00274E08" w:rsidRPr="00607F70" w:rsidRDefault="00274E08" w:rsidP="00274E08">
            <w:pPr>
              <w:rPr>
                <w:lang w:val="en-US"/>
              </w:rPr>
            </w:pPr>
            <w:r w:rsidRPr="00607F70">
              <w:rPr>
                <w:lang w:val="en-US"/>
              </w:rPr>
              <w:t>Evaluation of technical and standardization aspects by (</w:t>
            </w:r>
            <w:r w:rsidR="00C4359B" w:rsidRPr="00607F70">
              <w:rPr>
                <w:lang w:val="en-US"/>
              </w:rPr>
              <w:t>name/department</w:t>
            </w:r>
            <w:r w:rsidRPr="00607F70">
              <w:rPr>
                <w:lang w:val="en-US"/>
              </w:rPr>
              <w:t xml:space="preserve"> or </w:t>
            </w:r>
            <w:r w:rsidR="00333BD2" w:rsidRPr="00607F70">
              <w:rPr>
                <w:lang w:val="en-US"/>
              </w:rPr>
              <w:t>c</w:t>
            </w:r>
            <w:r w:rsidRPr="00607F70">
              <w:rPr>
                <w:lang w:val="en-US"/>
              </w:rPr>
              <w:t>ommittee)</w:t>
            </w:r>
          </w:p>
          <w:p w14:paraId="4A21FAA1" w14:textId="77777777" w:rsidR="00274E08" w:rsidRPr="00607F70" w:rsidRDefault="00274E08" w:rsidP="00CC7F16">
            <w:pPr>
              <w:rPr>
                <w:lang w:val="en-US"/>
              </w:rPr>
            </w:pPr>
          </w:p>
        </w:tc>
      </w:tr>
    </w:tbl>
    <w:p w14:paraId="4733A98C" w14:textId="77777777" w:rsidR="00274E08" w:rsidRPr="00410119" w:rsidRDefault="00274E08" w:rsidP="00CC7F16">
      <w:pPr>
        <w:rPr>
          <w:lang w:val="en-US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0BF" w:firstRow="1" w:lastRow="0" w:firstColumn="1" w:lastColumn="0" w:noHBand="0" w:noVBand="0"/>
      </w:tblPr>
      <w:tblGrid>
        <w:gridCol w:w="9356"/>
      </w:tblGrid>
      <w:tr w:rsidR="00274E08" w:rsidRPr="00607F70" w14:paraId="1D6F6303" w14:textId="77777777" w:rsidTr="00607F70">
        <w:tc>
          <w:tcPr>
            <w:tcW w:w="9356" w:type="dxa"/>
            <w:shd w:val="clear" w:color="auto" w:fill="FFFFFF"/>
          </w:tcPr>
          <w:p w14:paraId="23FC344E" w14:textId="77777777" w:rsidR="00274E08" w:rsidRPr="00607F70" w:rsidRDefault="00274E08" w:rsidP="00CC7F16">
            <w:pPr>
              <w:rPr>
                <w:lang w:val="en-US"/>
              </w:rPr>
            </w:pPr>
            <w:r w:rsidRPr="00607F70">
              <w:rPr>
                <w:lang w:val="en-US"/>
              </w:rPr>
              <w:t xml:space="preserve">Decision </w:t>
            </w:r>
            <w:r w:rsidR="00C4359B" w:rsidRPr="00607F70">
              <w:rPr>
                <w:lang w:val="en-US"/>
              </w:rPr>
              <w:t>d</w:t>
            </w:r>
            <w:r w:rsidRPr="00607F70">
              <w:rPr>
                <w:lang w:val="en-US"/>
              </w:rPr>
              <w:t>ate:</w:t>
            </w:r>
          </w:p>
        </w:tc>
      </w:tr>
    </w:tbl>
    <w:p w14:paraId="5536394A" w14:textId="77777777" w:rsidR="00274E08" w:rsidRDefault="00274E08" w:rsidP="00CC7F16">
      <w:pPr>
        <w:rPr>
          <w:lang w:val="en-US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BF" w:firstRow="1" w:lastRow="0" w:firstColumn="1" w:lastColumn="0" w:noHBand="0" w:noVBand="0"/>
      </w:tblPr>
      <w:tblGrid>
        <w:gridCol w:w="426"/>
        <w:gridCol w:w="425"/>
        <w:gridCol w:w="8505"/>
      </w:tblGrid>
      <w:tr w:rsidR="000B0FED" w:rsidRPr="00607F70" w14:paraId="36240275" w14:textId="77777777" w:rsidTr="00607F70">
        <w:tc>
          <w:tcPr>
            <w:tcW w:w="426" w:type="dxa"/>
            <w:shd w:val="clear" w:color="auto" w:fill="auto"/>
          </w:tcPr>
          <w:p w14:paraId="1C40A580" w14:textId="77777777" w:rsidR="000B0FED" w:rsidRPr="00607F70" w:rsidRDefault="000B0FED" w:rsidP="00CC7F16">
            <w:pPr>
              <w:rPr>
                <w:lang w:val="en-US"/>
              </w:rPr>
            </w:pPr>
          </w:p>
        </w:tc>
        <w:tc>
          <w:tcPr>
            <w:tcW w:w="893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7719DC44" w14:textId="77777777" w:rsidR="000B0FED" w:rsidRPr="00607F70" w:rsidRDefault="00C4359B" w:rsidP="00CC7F16">
            <w:pPr>
              <w:rPr>
                <w:lang w:val="en-US"/>
              </w:rPr>
            </w:pPr>
            <w:r w:rsidRPr="00607F70">
              <w:rPr>
                <w:lang w:val="en-US"/>
              </w:rPr>
              <w:t>r</w:t>
            </w:r>
            <w:r w:rsidR="000B0FED" w:rsidRPr="00607F70">
              <w:rPr>
                <w:lang w:val="en-US"/>
              </w:rPr>
              <w:t>ejected</w:t>
            </w:r>
          </w:p>
        </w:tc>
      </w:tr>
      <w:tr w:rsidR="000B0FED" w:rsidRPr="00607F70" w14:paraId="1F014857" w14:textId="77777777" w:rsidTr="00607F70">
        <w:tc>
          <w:tcPr>
            <w:tcW w:w="426" w:type="dxa"/>
            <w:shd w:val="clear" w:color="auto" w:fill="auto"/>
          </w:tcPr>
          <w:p w14:paraId="1E7F0FC2" w14:textId="77777777" w:rsidR="000B0FED" w:rsidRPr="00607F70" w:rsidRDefault="000B0FED" w:rsidP="00CC7F16">
            <w:pPr>
              <w:rPr>
                <w:lang w:val="en-US"/>
              </w:rPr>
            </w:pPr>
          </w:p>
        </w:tc>
        <w:tc>
          <w:tcPr>
            <w:tcW w:w="893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0B8C435F" w14:textId="77777777" w:rsidR="000B0FED" w:rsidRPr="00607F70" w:rsidRDefault="00C4359B" w:rsidP="00CC7F16">
            <w:pPr>
              <w:rPr>
                <w:lang w:val="en-US"/>
              </w:rPr>
            </w:pPr>
            <w:r w:rsidRPr="00607F70">
              <w:rPr>
                <w:lang w:val="en-US"/>
              </w:rPr>
              <w:t>a</w:t>
            </w:r>
            <w:r w:rsidR="000B0FED" w:rsidRPr="00607F70">
              <w:rPr>
                <w:lang w:val="en-US"/>
              </w:rPr>
              <w:t>ccepted</w:t>
            </w:r>
          </w:p>
        </w:tc>
      </w:tr>
      <w:tr w:rsidR="000B0FED" w:rsidRPr="00607F70" w14:paraId="0A8DEA32" w14:textId="77777777" w:rsidTr="00607F70">
        <w:trPr>
          <w:gridBefore w:val="1"/>
        </w:trPr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0E742" w14:textId="77777777" w:rsidR="000B0FED" w:rsidRPr="00607F70" w:rsidRDefault="000B0FED" w:rsidP="00CC7F16">
            <w:pPr>
              <w:rPr>
                <w:lang w:val="en-US"/>
              </w:rPr>
            </w:pPr>
          </w:p>
        </w:tc>
        <w:tc>
          <w:tcPr>
            <w:tcW w:w="85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7F4848D" w14:textId="77777777" w:rsidR="000B0FED" w:rsidRPr="00607F70" w:rsidRDefault="00C4359B" w:rsidP="00607F70">
            <w:pPr>
              <w:ind w:left="34"/>
              <w:rPr>
                <w:lang w:val="en-US"/>
              </w:rPr>
            </w:pPr>
            <w:r w:rsidRPr="00607F70">
              <w:rPr>
                <w:lang w:val="en-US"/>
              </w:rPr>
              <w:t>a</w:t>
            </w:r>
            <w:r w:rsidR="000B0FED" w:rsidRPr="00607F70">
              <w:rPr>
                <w:lang w:val="en-US"/>
              </w:rPr>
              <w:t xml:space="preserve">dd-on to BSH </w:t>
            </w:r>
            <w:r w:rsidRPr="00607F70">
              <w:rPr>
                <w:lang w:val="en-US"/>
              </w:rPr>
              <w:t>s</w:t>
            </w:r>
            <w:r w:rsidR="000B0FED" w:rsidRPr="00607F70">
              <w:rPr>
                <w:lang w:val="en-US"/>
              </w:rPr>
              <w:t xml:space="preserve">tandard </w:t>
            </w:r>
            <w:r w:rsidRPr="00607F70">
              <w:rPr>
                <w:lang w:val="en-US"/>
              </w:rPr>
              <w:t>p</w:t>
            </w:r>
            <w:r w:rsidR="000B0FED" w:rsidRPr="00607F70">
              <w:rPr>
                <w:lang w:val="en-US"/>
              </w:rPr>
              <w:t>roduct</w:t>
            </w:r>
          </w:p>
        </w:tc>
      </w:tr>
      <w:tr w:rsidR="000B0FED" w:rsidRPr="00607F70" w14:paraId="618709BB" w14:textId="77777777" w:rsidTr="00607F70">
        <w:trPr>
          <w:gridBefore w:val="1"/>
        </w:trPr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E32E5" w14:textId="77777777" w:rsidR="000B0FED" w:rsidRPr="00607F70" w:rsidRDefault="000B0FED" w:rsidP="00CC7F16">
            <w:pPr>
              <w:rPr>
                <w:lang w:val="en-US"/>
              </w:rPr>
            </w:pPr>
          </w:p>
        </w:tc>
        <w:tc>
          <w:tcPr>
            <w:tcW w:w="85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5D32D8C" w14:textId="77777777" w:rsidR="000B0FED" w:rsidRPr="00607F70" w:rsidRDefault="00C4359B" w:rsidP="00607F70">
            <w:pPr>
              <w:ind w:left="34"/>
              <w:rPr>
                <w:lang w:val="en-US"/>
              </w:rPr>
            </w:pPr>
            <w:r w:rsidRPr="00607F70">
              <w:rPr>
                <w:lang w:val="en-US"/>
              </w:rPr>
              <w:t>only local s</w:t>
            </w:r>
            <w:r w:rsidR="000B0FED" w:rsidRPr="00607F70">
              <w:rPr>
                <w:lang w:val="en-US"/>
              </w:rPr>
              <w:t>olution</w:t>
            </w:r>
          </w:p>
        </w:tc>
      </w:tr>
      <w:tr w:rsidR="00327CCA" w:rsidRPr="00607F70" w14:paraId="582EA50C" w14:textId="77777777" w:rsidTr="00607F70">
        <w:tc>
          <w:tcPr>
            <w:tcW w:w="426" w:type="dxa"/>
            <w:shd w:val="clear" w:color="auto" w:fill="auto"/>
          </w:tcPr>
          <w:p w14:paraId="148D4748" w14:textId="77777777" w:rsidR="00327CCA" w:rsidRPr="00607F70" w:rsidRDefault="00327CCA" w:rsidP="00CC7F16">
            <w:pPr>
              <w:rPr>
                <w:lang w:val="en-US"/>
              </w:rPr>
            </w:pPr>
          </w:p>
        </w:tc>
        <w:tc>
          <w:tcPr>
            <w:tcW w:w="893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0AF44603" w14:textId="77777777" w:rsidR="00327CCA" w:rsidRPr="00607F70" w:rsidRDefault="00C4359B" w:rsidP="00607F70">
            <w:pPr>
              <w:ind w:left="33"/>
              <w:rPr>
                <w:lang w:val="en-US"/>
              </w:rPr>
            </w:pPr>
            <w:r w:rsidRPr="00607F70">
              <w:rPr>
                <w:lang w:val="en-US"/>
              </w:rPr>
              <w:t>accepted with r</w:t>
            </w:r>
            <w:r w:rsidR="00327CCA" w:rsidRPr="00607F70">
              <w:rPr>
                <w:lang w:val="en-US"/>
              </w:rPr>
              <w:t>estrictions</w:t>
            </w:r>
          </w:p>
        </w:tc>
      </w:tr>
    </w:tbl>
    <w:p w14:paraId="107EB3E6" w14:textId="77777777" w:rsidR="000B0FED" w:rsidRDefault="000B0FED" w:rsidP="00CC7F16">
      <w:pPr>
        <w:rPr>
          <w:lang w:val="en-US"/>
        </w:rPr>
      </w:pPr>
    </w:p>
    <w:tbl>
      <w:tblPr>
        <w:tblW w:w="8789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BF" w:firstRow="1" w:lastRow="0" w:firstColumn="1" w:lastColumn="0" w:noHBand="0" w:noVBand="0"/>
      </w:tblPr>
      <w:tblGrid>
        <w:gridCol w:w="8789"/>
      </w:tblGrid>
      <w:tr w:rsidR="00327CCA" w:rsidRPr="00607F70" w14:paraId="00FB0543" w14:textId="77777777" w:rsidTr="00607F70">
        <w:tc>
          <w:tcPr>
            <w:tcW w:w="8789" w:type="dxa"/>
            <w:shd w:val="clear" w:color="auto" w:fill="auto"/>
          </w:tcPr>
          <w:p w14:paraId="67C83FAA" w14:textId="77777777" w:rsidR="00327CCA" w:rsidRDefault="00327CCA" w:rsidP="00CC7F16">
            <w:proofErr w:type="spellStart"/>
            <w:r w:rsidRPr="00607F70">
              <w:rPr>
                <w:lang w:val="en-GB"/>
              </w:rPr>
              <w:t>Specif</w:t>
            </w:r>
            <w:proofErr w:type="spellEnd"/>
            <w:r w:rsidR="00CF3FDA">
              <w:t>ication of r</w:t>
            </w:r>
            <w:r>
              <w:t>estrictions:</w:t>
            </w:r>
          </w:p>
          <w:p w14:paraId="083F570B" w14:textId="77777777" w:rsidR="00327CCA" w:rsidRPr="00607F70" w:rsidRDefault="00327CCA" w:rsidP="00CC7F16">
            <w:pPr>
              <w:rPr>
                <w:lang w:val="en-US"/>
              </w:rPr>
            </w:pPr>
          </w:p>
        </w:tc>
      </w:tr>
    </w:tbl>
    <w:p w14:paraId="39057AA9" w14:textId="77777777" w:rsidR="000B0FED" w:rsidRDefault="000B0FED" w:rsidP="00CC7F16">
      <w:pPr>
        <w:rPr>
          <w:lang w:val="en-US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BF" w:firstRow="1" w:lastRow="0" w:firstColumn="1" w:lastColumn="0" w:noHBand="0" w:noVBand="0"/>
      </w:tblPr>
      <w:tblGrid>
        <w:gridCol w:w="9356"/>
      </w:tblGrid>
      <w:tr w:rsidR="00327CCA" w:rsidRPr="00607F70" w14:paraId="57A6D35A" w14:textId="77777777" w:rsidTr="00607F70">
        <w:tc>
          <w:tcPr>
            <w:tcW w:w="9356" w:type="dxa"/>
            <w:shd w:val="clear" w:color="auto" w:fill="auto"/>
          </w:tcPr>
          <w:p w14:paraId="223F7C64" w14:textId="77777777" w:rsidR="00327CCA" w:rsidRDefault="00327CCA" w:rsidP="00327CCA">
            <w:r>
              <w:t xml:space="preserve">Reason for </w:t>
            </w:r>
            <w:r w:rsidR="00CF3FDA">
              <w:t>d</w:t>
            </w:r>
            <w:r>
              <w:t>ecision:</w:t>
            </w:r>
          </w:p>
          <w:p w14:paraId="7893C2D8" w14:textId="77777777" w:rsidR="00327CCA" w:rsidRPr="00607F70" w:rsidRDefault="00327CCA" w:rsidP="00CC7F16">
            <w:pPr>
              <w:rPr>
                <w:lang w:val="en-US"/>
              </w:rPr>
            </w:pPr>
          </w:p>
        </w:tc>
      </w:tr>
    </w:tbl>
    <w:p w14:paraId="3606F957" w14:textId="77777777" w:rsidR="000B0FED" w:rsidRDefault="000B0FED" w:rsidP="00CC7F16">
      <w:pPr>
        <w:rPr>
          <w:lang w:val="en-US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BF" w:firstRow="1" w:lastRow="0" w:firstColumn="1" w:lastColumn="0" w:noHBand="0" w:noVBand="0"/>
      </w:tblPr>
      <w:tblGrid>
        <w:gridCol w:w="9356"/>
      </w:tblGrid>
      <w:tr w:rsidR="00AF0124" w:rsidRPr="00607F70" w14:paraId="059CABED" w14:textId="77777777" w:rsidTr="00607F70">
        <w:tc>
          <w:tcPr>
            <w:tcW w:w="9356" w:type="dxa"/>
            <w:shd w:val="clear" w:color="auto" w:fill="auto"/>
          </w:tcPr>
          <w:p w14:paraId="449849AF" w14:textId="77777777" w:rsidR="00AF0124" w:rsidRPr="00607F70" w:rsidRDefault="00DE3048" w:rsidP="00F9354C">
            <w:pPr>
              <w:rPr>
                <w:lang w:val="en-GB"/>
              </w:rPr>
            </w:pPr>
            <w:r w:rsidRPr="00607F70">
              <w:rPr>
                <w:lang w:val="en-GB"/>
              </w:rPr>
              <w:t>Target d</w:t>
            </w:r>
            <w:r w:rsidR="00AF0124" w:rsidRPr="00607F70">
              <w:rPr>
                <w:lang w:val="en-GB"/>
              </w:rPr>
              <w:t xml:space="preserve">ate </w:t>
            </w:r>
            <w:r w:rsidR="00F9354C" w:rsidRPr="00607F70">
              <w:rPr>
                <w:lang w:val="en-GB"/>
              </w:rPr>
              <w:t>in case of</w:t>
            </w:r>
            <w:r w:rsidRPr="00607F70">
              <w:rPr>
                <w:lang w:val="en-GB"/>
              </w:rPr>
              <w:t xml:space="preserve"> i</w:t>
            </w:r>
            <w:r w:rsidR="00AF0124" w:rsidRPr="00607F70">
              <w:rPr>
                <w:lang w:val="en-GB"/>
              </w:rPr>
              <w:t>mplementation:</w:t>
            </w:r>
          </w:p>
          <w:p w14:paraId="214F9891" w14:textId="77777777" w:rsidR="00AF0124" w:rsidRPr="00607F70" w:rsidRDefault="00AF0124" w:rsidP="00CC7F16">
            <w:pPr>
              <w:rPr>
                <w:lang w:val="en-US"/>
              </w:rPr>
            </w:pPr>
          </w:p>
        </w:tc>
      </w:tr>
    </w:tbl>
    <w:p w14:paraId="667C4DE1" w14:textId="77777777" w:rsidR="00DF7724" w:rsidRDefault="00DF7724" w:rsidP="00CC7F16">
      <w:pPr>
        <w:rPr>
          <w:lang w:val="en-US"/>
        </w:rPr>
      </w:pPr>
    </w:p>
    <w:p w14:paraId="49C4A613" w14:textId="77777777" w:rsidR="00A55E9D" w:rsidRDefault="00A55E9D" w:rsidP="00CC7F16">
      <w:pPr>
        <w:rPr>
          <w:lang w:val="en-US"/>
        </w:rPr>
      </w:pPr>
    </w:p>
    <w:tbl>
      <w:tblPr>
        <w:tblW w:w="9356" w:type="dxa"/>
        <w:tblInd w:w="108" w:type="dxa"/>
        <w:shd w:val="clear" w:color="auto" w:fill="FBFDBB"/>
        <w:tblLook w:val="00BF" w:firstRow="1" w:lastRow="0" w:firstColumn="1" w:lastColumn="0" w:noHBand="0" w:noVBand="0"/>
      </w:tblPr>
      <w:tblGrid>
        <w:gridCol w:w="9356"/>
      </w:tblGrid>
      <w:tr w:rsidR="00E64FC6" w:rsidRPr="00607F70" w14:paraId="3AD26CF3" w14:textId="77777777" w:rsidTr="00607F70">
        <w:tc>
          <w:tcPr>
            <w:tcW w:w="9356" w:type="dxa"/>
            <w:shd w:val="clear" w:color="auto" w:fill="FBFDBB"/>
          </w:tcPr>
          <w:p w14:paraId="182411FA" w14:textId="77777777" w:rsidR="00E64FC6" w:rsidRPr="00607F70" w:rsidRDefault="00E26F72" w:rsidP="00607F70">
            <w:pPr>
              <w:jc w:val="left"/>
              <w:rPr>
                <w:sz w:val="22"/>
                <w:szCs w:val="22"/>
                <w:lang w:val="en-GB"/>
              </w:rPr>
            </w:pPr>
            <w:r w:rsidRPr="00607F70">
              <w:rPr>
                <w:b/>
                <w:bCs/>
                <w:sz w:val="22"/>
                <w:szCs w:val="22"/>
                <w:lang w:val="en-GB"/>
              </w:rPr>
              <w:t>Contents filled</w:t>
            </w:r>
            <w:r w:rsidR="002A0D0A" w:rsidRPr="00607F70">
              <w:rPr>
                <w:b/>
                <w:bCs/>
                <w:sz w:val="22"/>
                <w:szCs w:val="22"/>
                <w:lang w:val="en-GB"/>
              </w:rPr>
              <w:t xml:space="preserve"> by Change </w:t>
            </w:r>
            <w:r w:rsidR="00E64FC6" w:rsidRPr="00607F70">
              <w:rPr>
                <w:b/>
                <w:bCs/>
                <w:sz w:val="22"/>
                <w:szCs w:val="22"/>
                <w:lang w:val="en-GB"/>
              </w:rPr>
              <w:t>Coordinator and/or Product Manager</w:t>
            </w:r>
          </w:p>
        </w:tc>
      </w:tr>
    </w:tbl>
    <w:p w14:paraId="35AA8AE8" w14:textId="77777777" w:rsidR="00A55E9D" w:rsidRPr="002A0D0A" w:rsidRDefault="00A55E9D" w:rsidP="00A247DA">
      <w:pPr>
        <w:pStyle w:val="Heading1"/>
      </w:pPr>
      <w:r w:rsidRPr="002A0D0A">
        <w:t xml:space="preserve">Costs / Savings / Charging </w:t>
      </w:r>
      <w:r w:rsidR="002A0D0A">
        <w:t xml:space="preserve">(By CHANGE </w:t>
      </w:r>
      <w:r w:rsidRPr="002A0D0A">
        <w:t>Coordinator and Product Manager)</w:t>
      </w:r>
    </w:p>
    <w:tbl>
      <w:tblPr>
        <w:tblW w:w="9356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1134"/>
        <w:gridCol w:w="1276"/>
        <w:gridCol w:w="1559"/>
        <w:gridCol w:w="1560"/>
        <w:gridCol w:w="1275"/>
        <w:gridCol w:w="1134"/>
        <w:gridCol w:w="1418"/>
      </w:tblGrid>
      <w:tr w:rsidR="00A55E9D" w:rsidRPr="00607F70" w14:paraId="6E5A3A61" w14:textId="77777777" w:rsidTr="00607F70">
        <w:trPr>
          <w:trHeight w:val="284"/>
        </w:trPr>
        <w:tc>
          <w:tcPr>
            <w:tcW w:w="1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0E0E0"/>
          </w:tcPr>
          <w:p w14:paraId="6A9FBDF2" w14:textId="77777777" w:rsidR="00A55E9D" w:rsidRPr="00607F70" w:rsidRDefault="00A55E9D" w:rsidP="00607F70">
            <w:pPr>
              <w:pStyle w:val="FormatvorlageFettVor6pt"/>
              <w:spacing w:before="0"/>
              <w:rPr>
                <w:lang w:val="en-GB"/>
              </w:rPr>
            </w:pPr>
            <w:r w:rsidRPr="00607F70">
              <w:rPr>
                <w:lang w:val="en-GB"/>
              </w:rPr>
              <w:t>IT Product</w:t>
            </w:r>
          </w:p>
        </w:tc>
        <w:tc>
          <w:tcPr>
            <w:tcW w:w="1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0E0E0"/>
          </w:tcPr>
          <w:p w14:paraId="0D46DAB0" w14:textId="77777777" w:rsidR="00A55E9D" w:rsidRPr="00607F70" w:rsidRDefault="00FF5235" w:rsidP="00607F70">
            <w:pPr>
              <w:pStyle w:val="FormatvorlageFettVor6pt"/>
              <w:spacing w:before="0"/>
              <w:rPr>
                <w:lang w:val="en-GB"/>
              </w:rPr>
            </w:pPr>
            <w:r w:rsidRPr="00607F70">
              <w:rPr>
                <w:lang w:val="en-GB"/>
              </w:rPr>
              <w:t>CHANGE CATS Nr.</w:t>
            </w:r>
          </w:p>
        </w:tc>
        <w:tc>
          <w:tcPr>
            <w:tcW w:w="15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0E0E0"/>
          </w:tcPr>
          <w:p w14:paraId="72404962" w14:textId="77777777" w:rsidR="00A55E9D" w:rsidRPr="00607F70" w:rsidRDefault="00A55E9D" w:rsidP="00607F70">
            <w:pPr>
              <w:pStyle w:val="FormatvorlageFettVor6pt"/>
              <w:spacing w:before="0"/>
              <w:rPr>
                <w:lang w:val="en-GB"/>
              </w:rPr>
            </w:pPr>
            <w:r w:rsidRPr="00607F70">
              <w:rPr>
                <w:lang w:val="en-GB"/>
              </w:rPr>
              <w:t>Initial costs €</w:t>
            </w:r>
          </w:p>
        </w:tc>
        <w:tc>
          <w:tcPr>
            <w:tcW w:w="15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0E0E0"/>
          </w:tcPr>
          <w:p w14:paraId="274C1E54" w14:textId="77777777" w:rsidR="00A55E9D" w:rsidRPr="00607F70" w:rsidRDefault="00A55E9D" w:rsidP="00607F70">
            <w:pPr>
              <w:pStyle w:val="FormatvorlageFettVor6pt"/>
              <w:spacing w:before="0"/>
              <w:rPr>
                <w:lang w:val="en-GB"/>
              </w:rPr>
            </w:pPr>
            <w:r w:rsidRPr="00607F70">
              <w:rPr>
                <w:lang w:val="en-GB"/>
              </w:rPr>
              <w:t>Running costs p.a. €</w:t>
            </w:r>
          </w:p>
        </w:tc>
        <w:tc>
          <w:tcPr>
            <w:tcW w:w="127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0E0E0"/>
          </w:tcPr>
          <w:p w14:paraId="2E343B62" w14:textId="77777777" w:rsidR="00A55E9D" w:rsidRPr="00607F70" w:rsidRDefault="00A55E9D" w:rsidP="00607F70">
            <w:pPr>
              <w:pStyle w:val="FormatvorlageFettVor6pt"/>
              <w:spacing w:before="0"/>
              <w:rPr>
                <w:lang w:val="en-GB"/>
              </w:rPr>
            </w:pPr>
            <w:r w:rsidRPr="00607F70">
              <w:rPr>
                <w:lang w:val="en-GB"/>
              </w:rPr>
              <w:t>Savings</w:t>
            </w:r>
            <w:r w:rsidRPr="00607F70">
              <w:rPr>
                <w:lang w:val="en-GB"/>
              </w:rPr>
              <w:br/>
              <w:t>p. a. €</w:t>
            </w:r>
          </w:p>
        </w:tc>
        <w:tc>
          <w:tcPr>
            <w:tcW w:w="1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0E0E0"/>
          </w:tcPr>
          <w:p w14:paraId="24D6E14A" w14:textId="77777777" w:rsidR="00A55E9D" w:rsidRPr="00607F70" w:rsidRDefault="00A55E9D" w:rsidP="00607F70">
            <w:pPr>
              <w:pStyle w:val="FormatvorlageFettVor6pt"/>
              <w:spacing w:before="0"/>
              <w:rPr>
                <w:lang w:val="en-GB"/>
              </w:rPr>
            </w:pPr>
            <w:r w:rsidRPr="00607F70">
              <w:rPr>
                <w:lang w:val="en-GB"/>
              </w:rPr>
              <w:t>Pay back</w:t>
            </w:r>
            <w:r w:rsidRPr="00607F70">
              <w:rPr>
                <w:lang w:val="en-GB"/>
              </w:rPr>
              <w:br/>
              <w:t>p. a. €</w:t>
            </w:r>
          </w:p>
        </w:tc>
        <w:tc>
          <w:tcPr>
            <w:tcW w:w="14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0E0E0"/>
          </w:tcPr>
          <w:p w14:paraId="628DA0AF" w14:textId="77777777" w:rsidR="00A55E9D" w:rsidRPr="00607F70" w:rsidRDefault="00A55E9D" w:rsidP="00607F70">
            <w:pPr>
              <w:pStyle w:val="FormatvorlageFettVor6pt"/>
              <w:spacing w:before="0"/>
              <w:rPr>
                <w:lang w:val="en-GB"/>
              </w:rPr>
            </w:pPr>
            <w:r w:rsidRPr="00607F70">
              <w:rPr>
                <w:lang w:val="en-GB"/>
              </w:rPr>
              <w:t>Pay back</w:t>
            </w:r>
            <w:r w:rsidRPr="00607F70">
              <w:rPr>
                <w:lang w:val="en-GB"/>
              </w:rPr>
              <w:br/>
              <w:t>period (y)</w:t>
            </w:r>
          </w:p>
        </w:tc>
      </w:tr>
      <w:tr w:rsidR="00A55E9D" w:rsidRPr="00607F70" w14:paraId="51335879" w14:textId="77777777" w:rsidTr="00607F70">
        <w:trPr>
          <w:trHeight w:val="284"/>
        </w:trPr>
        <w:tc>
          <w:tcPr>
            <w:tcW w:w="1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14:paraId="167E8F28" w14:textId="77777777" w:rsidR="00A55E9D" w:rsidRPr="00607F70" w:rsidRDefault="00A55E9D" w:rsidP="00607F70">
            <w:pPr>
              <w:keepLines/>
              <w:widowControl w:val="0"/>
              <w:rPr>
                <w:lang w:val="en-GB"/>
              </w:rPr>
            </w:pPr>
          </w:p>
        </w:tc>
        <w:tc>
          <w:tcPr>
            <w:tcW w:w="1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14:paraId="1046A503" w14:textId="77777777" w:rsidR="00A55E9D" w:rsidRPr="00607F70" w:rsidRDefault="00A55E9D" w:rsidP="00607F70">
            <w:pPr>
              <w:keepLines/>
              <w:widowControl w:val="0"/>
              <w:rPr>
                <w:lang w:val="en-GB"/>
              </w:rPr>
            </w:pPr>
          </w:p>
        </w:tc>
        <w:tc>
          <w:tcPr>
            <w:tcW w:w="15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14:paraId="01350F67" w14:textId="77777777" w:rsidR="00A55E9D" w:rsidRPr="00607F70" w:rsidRDefault="00A55E9D" w:rsidP="00607F70">
            <w:pPr>
              <w:keepLines/>
              <w:widowControl w:val="0"/>
              <w:jc w:val="right"/>
              <w:rPr>
                <w:lang w:val="en-GB"/>
              </w:rPr>
            </w:pPr>
          </w:p>
        </w:tc>
        <w:tc>
          <w:tcPr>
            <w:tcW w:w="15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14:paraId="6B9C9571" w14:textId="77777777" w:rsidR="00A55E9D" w:rsidRPr="00607F70" w:rsidRDefault="00A55E9D" w:rsidP="00607F70">
            <w:pPr>
              <w:keepLines/>
              <w:widowControl w:val="0"/>
              <w:jc w:val="right"/>
              <w:rPr>
                <w:lang w:val="en-GB"/>
              </w:rPr>
            </w:pPr>
          </w:p>
        </w:tc>
        <w:tc>
          <w:tcPr>
            <w:tcW w:w="127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14:paraId="711E04A3" w14:textId="77777777" w:rsidR="00A55E9D" w:rsidRPr="00607F70" w:rsidRDefault="00A55E9D" w:rsidP="00607F70">
            <w:pPr>
              <w:keepLines/>
              <w:widowControl w:val="0"/>
              <w:tabs>
                <w:tab w:val="center" w:pos="493"/>
                <w:tab w:val="right" w:pos="987"/>
              </w:tabs>
              <w:jc w:val="right"/>
              <w:rPr>
                <w:lang w:val="en-GB"/>
              </w:rPr>
            </w:pPr>
            <w:r w:rsidRPr="00607F70">
              <w:rPr>
                <w:lang w:val="en-GB"/>
              </w:rPr>
              <w:tab/>
            </w:r>
            <w:r w:rsidRPr="00607F70">
              <w:rPr>
                <w:lang w:val="en-GB"/>
              </w:rPr>
              <w:tab/>
              <w:t>-</w:t>
            </w:r>
          </w:p>
        </w:tc>
        <w:tc>
          <w:tcPr>
            <w:tcW w:w="1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14:paraId="27A4DEDF" w14:textId="77777777" w:rsidR="00A55E9D" w:rsidRPr="00607F70" w:rsidRDefault="00A55E9D" w:rsidP="00607F70">
            <w:pPr>
              <w:keepLines/>
              <w:widowControl w:val="0"/>
              <w:jc w:val="right"/>
              <w:rPr>
                <w:lang w:val="en-GB"/>
              </w:rPr>
            </w:pPr>
            <w:r w:rsidRPr="00607F70">
              <w:rPr>
                <w:lang w:val="en-GB"/>
              </w:rPr>
              <w:t>-</w:t>
            </w:r>
          </w:p>
        </w:tc>
        <w:tc>
          <w:tcPr>
            <w:tcW w:w="14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14:paraId="7B06DC03" w14:textId="77777777" w:rsidR="00A55E9D" w:rsidRPr="00607F70" w:rsidRDefault="00A55E9D" w:rsidP="00607F70">
            <w:pPr>
              <w:keepLines/>
              <w:widowControl w:val="0"/>
              <w:jc w:val="right"/>
              <w:rPr>
                <w:lang w:val="en-GB"/>
              </w:rPr>
            </w:pPr>
            <w:r w:rsidRPr="00607F70">
              <w:rPr>
                <w:lang w:val="en-GB"/>
              </w:rPr>
              <w:t>-</w:t>
            </w:r>
          </w:p>
        </w:tc>
      </w:tr>
      <w:tr w:rsidR="00A55E9D" w:rsidRPr="00607F70" w14:paraId="64CE4AFD" w14:textId="77777777" w:rsidTr="00607F70">
        <w:trPr>
          <w:trHeight w:val="284"/>
        </w:trPr>
        <w:tc>
          <w:tcPr>
            <w:tcW w:w="1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14:paraId="39D5FDB0" w14:textId="77777777" w:rsidR="00A55E9D" w:rsidRPr="00607F70" w:rsidRDefault="00A55E9D" w:rsidP="00607F70">
            <w:pPr>
              <w:keepLines/>
              <w:widowControl w:val="0"/>
              <w:rPr>
                <w:lang w:val="en-GB"/>
              </w:rPr>
            </w:pPr>
          </w:p>
        </w:tc>
        <w:tc>
          <w:tcPr>
            <w:tcW w:w="1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14:paraId="617219B5" w14:textId="77777777" w:rsidR="00A55E9D" w:rsidRPr="00607F70" w:rsidRDefault="00A55E9D" w:rsidP="00607F70">
            <w:pPr>
              <w:keepLines/>
              <w:widowControl w:val="0"/>
              <w:rPr>
                <w:lang w:val="en-GB"/>
              </w:rPr>
            </w:pPr>
          </w:p>
        </w:tc>
        <w:tc>
          <w:tcPr>
            <w:tcW w:w="15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14:paraId="71512D9C" w14:textId="77777777" w:rsidR="00A55E9D" w:rsidRPr="00607F70" w:rsidRDefault="00A55E9D" w:rsidP="00607F70">
            <w:pPr>
              <w:keepLines/>
              <w:widowControl w:val="0"/>
              <w:jc w:val="right"/>
              <w:rPr>
                <w:lang w:val="en-GB"/>
              </w:rPr>
            </w:pPr>
          </w:p>
        </w:tc>
        <w:tc>
          <w:tcPr>
            <w:tcW w:w="15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14:paraId="524FB959" w14:textId="77777777" w:rsidR="00A55E9D" w:rsidRPr="00607F70" w:rsidRDefault="00A55E9D" w:rsidP="00607F70">
            <w:pPr>
              <w:keepLines/>
              <w:widowControl w:val="0"/>
              <w:jc w:val="right"/>
              <w:rPr>
                <w:lang w:val="en-GB"/>
              </w:rPr>
            </w:pPr>
          </w:p>
        </w:tc>
        <w:tc>
          <w:tcPr>
            <w:tcW w:w="127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14:paraId="578678F3" w14:textId="77777777" w:rsidR="00A55E9D" w:rsidRPr="00607F70" w:rsidRDefault="00A55E9D" w:rsidP="00607F70">
            <w:pPr>
              <w:keepLines/>
              <w:widowControl w:val="0"/>
              <w:jc w:val="right"/>
              <w:rPr>
                <w:lang w:val="en-GB"/>
              </w:rPr>
            </w:pPr>
            <w:r w:rsidRPr="00607F70">
              <w:rPr>
                <w:lang w:val="en-GB"/>
              </w:rPr>
              <w:t>-</w:t>
            </w:r>
          </w:p>
        </w:tc>
        <w:tc>
          <w:tcPr>
            <w:tcW w:w="1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14:paraId="5CDAF883" w14:textId="77777777" w:rsidR="00A55E9D" w:rsidRPr="00607F70" w:rsidRDefault="00A55E9D" w:rsidP="00607F70">
            <w:pPr>
              <w:keepLines/>
              <w:widowControl w:val="0"/>
              <w:jc w:val="right"/>
              <w:rPr>
                <w:lang w:val="en-GB"/>
              </w:rPr>
            </w:pPr>
            <w:r w:rsidRPr="00607F70">
              <w:rPr>
                <w:lang w:val="en-GB"/>
              </w:rPr>
              <w:t>-</w:t>
            </w:r>
          </w:p>
        </w:tc>
        <w:tc>
          <w:tcPr>
            <w:tcW w:w="14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14:paraId="577CAB8E" w14:textId="77777777" w:rsidR="00A55E9D" w:rsidRPr="00607F70" w:rsidRDefault="00A55E9D" w:rsidP="00607F70">
            <w:pPr>
              <w:keepLines/>
              <w:widowControl w:val="0"/>
              <w:jc w:val="right"/>
              <w:rPr>
                <w:lang w:val="en-GB"/>
              </w:rPr>
            </w:pPr>
            <w:r w:rsidRPr="00607F70">
              <w:rPr>
                <w:lang w:val="en-GB"/>
              </w:rPr>
              <w:t>-</w:t>
            </w:r>
          </w:p>
        </w:tc>
      </w:tr>
      <w:tr w:rsidR="00A55E9D" w:rsidRPr="00607F70" w14:paraId="5E329235" w14:textId="77777777" w:rsidTr="00607F70">
        <w:trPr>
          <w:trHeight w:val="284"/>
        </w:trPr>
        <w:tc>
          <w:tcPr>
            <w:tcW w:w="1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14:paraId="591FB509" w14:textId="77777777" w:rsidR="00A55E9D" w:rsidRPr="00607F70" w:rsidRDefault="00A55E9D" w:rsidP="00607F70">
            <w:pPr>
              <w:keepLines/>
              <w:widowControl w:val="0"/>
              <w:rPr>
                <w:lang w:val="en-GB"/>
              </w:rPr>
            </w:pPr>
          </w:p>
        </w:tc>
        <w:tc>
          <w:tcPr>
            <w:tcW w:w="1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14:paraId="3070EE0A" w14:textId="77777777" w:rsidR="00A55E9D" w:rsidRPr="00607F70" w:rsidRDefault="00A55E9D" w:rsidP="00607F70">
            <w:pPr>
              <w:keepLines/>
              <w:widowControl w:val="0"/>
              <w:rPr>
                <w:lang w:val="en-GB"/>
              </w:rPr>
            </w:pPr>
          </w:p>
        </w:tc>
        <w:tc>
          <w:tcPr>
            <w:tcW w:w="15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14:paraId="7768D251" w14:textId="77777777" w:rsidR="00A55E9D" w:rsidRPr="00607F70" w:rsidRDefault="00A55E9D" w:rsidP="00607F70">
            <w:pPr>
              <w:keepLines/>
              <w:widowControl w:val="0"/>
              <w:jc w:val="right"/>
              <w:rPr>
                <w:lang w:val="en-GB"/>
              </w:rPr>
            </w:pPr>
          </w:p>
        </w:tc>
        <w:tc>
          <w:tcPr>
            <w:tcW w:w="15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14:paraId="0B5961B8" w14:textId="77777777" w:rsidR="00A55E9D" w:rsidRPr="00607F70" w:rsidRDefault="00A55E9D" w:rsidP="00607F70">
            <w:pPr>
              <w:keepLines/>
              <w:widowControl w:val="0"/>
              <w:jc w:val="right"/>
              <w:rPr>
                <w:lang w:val="en-GB"/>
              </w:rPr>
            </w:pPr>
          </w:p>
        </w:tc>
        <w:tc>
          <w:tcPr>
            <w:tcW w:w="127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14:paraId="7F067FB8" w14:textId="77777777" w:rsidR="00A55E9D" w:rsidRPr="00607F70" w:rsidRDefault="00A55E9D" w:rsidP="00607F70">
            <w:pPr>
              <w:keepLines/>
              <w:widowControl w:val="0"/>
              <w:jc w:val="right"/>
              <w:rPr>
                <w:lang w:val="en-GB"/>
              </w:rPr>
            </w:pPr>
            <w:r w:rsidRPr="00607F70">
              <w:rPr>
                <w:lang w:val="en-GB"/>
              </w:rPr>
              <w:t>-</w:t>
            </w:r>
          </w:p>
        </w:tc>
        <w:tc>
          <w:tcPr>
            <w:tcW w:w="1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14:paraId="375EB8AB" w14:textId="77777777" w:rsidR="00A55E9D" w:rsidRPr="00607F70" w:rsidRDefault="00A55E9D" w:rsidP="00607F70">
            <w:pPr>
              <w:keepLines/>
              <w:widowControl w:val="0"/>
              <w:jc w:val="right"/>
              <w:rPr>
                <w:lang w:val="en-GB"/>
              </w:rPr>
            </w:pPr>
            <w:r w:rsidRPr="00607F70">
              <w:rPr>
                <w:lang w:val="en-GB"/>
              </w:rPr>
              <w:t>-</w:t>
            </w:r>
          </w:p>
        </w:tc>
        <w:tc>
          <w:tcPr>
            <w:tcW w:w="14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14:paraId="47DF57A8" w14:textId="77777777" w:rsidR="00A55E9D" w:rsidRPr="00607F70" w:rsidRDefault="00A55E9D" w:rsidP="00607F70">
            <w:pPr>
              <w:keepLines/>
              <w:widowControl w:val="0"/>
              <w:jc w:val="right"/>
              <w:rPr>
                <w:lang w:val="en-GB"/>
              </w:rPr>
            </w:pPr>
            <w:r w:rsidRPr="00607F70">
              <w:rPr>
                <w:lang w:val="en-GB"/>
              </w:rPr>
              <w:t>-</w:t>
            </w:r>
          </w:p>
        </w:tc>
      </w:tr>
      <w:tr w:rsidR="00A55E9D" w:rsidRPr="00607F70" w14:paraId="48261DED" w14:textId="77777777" w:rsidTr="00607F70">
        <w:trPr>
          <w:trHeight w:val="308"/>
        </w:trPr>
        <w:tc>
          <w:tcPr>
            <w:tcW w:w="1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0E0E0"/>
            <w:vAlign w:val="center"/>
          </w:tcPr>
          <w:p w14:paraId="551FF4B6" w14:textId="77777777" w:rsidR="00A55E9D" w:rsidRPr="00607F70" w:rsidRDefault="00A55E9D" w:rsidP="00607F70">
            <w:pPr>
              <w:pStyle w:val="FormatvorlageFettVor6pt"/>
              <w:spacing w:before="0"/>
              <w:rPr>
                <w:lang w:val="en-GB"/>
              </w:rPr>
            </w:pPr>
            <w:r w:rsidRPr="00607F70">
              <w:rPr>
                <w:lang w:val="en-GB"/>
              </w:rPr>
              <w:t>Total</w:t>
            </w:r>
          </w:p>
        </w:tc>
        <w:tc>
          <w:tcPr>
            <w:tcW w:w="1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14:paraId="45FBD4D1" w14:textId="77777777" w:rsidR="00A55E9D" w:rsidRPr="00607F70" w:rsidRDefault="00A55E9D" w:rsidP="00607F70">
            <w:pPr>
              <w:keepLines/>
              <w:widowControl w:val="0"/>
              <w:rPr>
                <w:lang w:val="en-GB"/>
              </w:rPr>
            </w:pPr>
          </w:p>
        </w:tc>
        <w:tc>
          <w:tcPr>
            <w:tcW w:w="15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14:paraId="69202293" w14:textId="77777777" w:rsidR="00A55E9D" w:rsidRPr="00607F70" w:rsidRDefault="00A55E9D" w:rsidP="00607F70">
            <w:pPr>
              <w:keepLines/>
              <w:widowControl w:val="0"/>
              <w:jc w:val="right"/>
              <w:rPr>
                <w:lang w:val="en-GB"/>
              </w:rPr>
            </w:pPr>
          </w:p>
        </w:tc>
        <w:tc>
          <w:tcPr>
            <w:tcW w:w="15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14:paraId="10DB5AA4" w14:textId="77777777" w:rsidR="00A55E9D" w:rsidRPr="00607F70" w:rsidRDefault="00A55E9D" w:rsidP="00607F70">
            <w:pPr>
              <w:keepLines/>
              <w:widowControl w:val="0"/>
              <w:jc w:val="right"/>
              <w:rPr>
                <w:lang w:val="en-GB"/>
              </w:rPr>
            </w:pPr>
          </w:p>
        </w:tc>
        <w:tc>
          <w:tcPr>
            <w:tcW w:w="127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14:paraId="4A30F502" w14:textId="77777777" w:rsidR="00A55E9D" w:rsidRPr="00607F70" w:rsidRDefault="00A55E9D" w:rsidP="00607F70">
            <w:pPr>
              <w:keepLines/>
              <w:widowControl w:val="0"/>
              <w:jc w:val="right"/>
              <w:rPr>
                <w:lang w:val="en-GB"/>
              </w:rPr>
            </w:pPr>
          </w:p>
        </w:tc>
        <w:tc>
          <w:tcPr>
            <w:tcW w:w="1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14:paraId="533426BE" w14:textId="77777777" w:rsidR="00A55E9D" w:rsidRPr="00607F70" w:rsidRDefault="00A55E9D" w:rsidP="00607F70">
            <w:pPr>
              <w:keepLines/>
              <w:widowControl w:val="0"/>
              <w:jc w:val="right"/>
              <w:rPr>
                <w:lang w:val="en-GB"/>
              </w:rPr>
            </w:pPr>
            <w:r w:rsidRPr="00607F70">
              <w:rPr>
                <w:lang w:val="en-GB"/>
              </w:rPr>
              <w:fldChar w:fldCharType="begin"/>
            </w:r>
            <w:r w:rsidRPr="00607F70">
              <w:rPr>
                <w:lang w:val="en-GB"/>
              </w:rPr>
              <w:instrText xml:space="preserve"> =E5-D5 \# "#.##0" </w:instrText>
            </w:r>
            <w:r w:rsidRPr="00607F70">
              <w:rPr>
                <w:lang w:val="en-GB"/>
              </w:rPr>
              <w:fldChar w:fldCharType="separate"/>
            </w:r>
            <w:r w:rsidRPr="00607F70">
              <w:rPr>
                <w:noProof/>
                <w:lang w:val="en-GB"/>
              </w:rPr>
              <w:t xml:space="preserve">  </w:t>
            </w:r>
            <w:r w:rsidRPr="00607F70">
              <w:rPr>
                <w:lang w:val="en-GB"/>
              </w:rPr>
              <w:fldChar w:fldCharType="end"/>
            </w:r>
          </w:p>
        </w:tc>
        <w:tc>
          <w:tcPr>
            <w:tcW w:w="141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14:paraId="12BF18C6" w14:textId="77777777" w:rsidR="00A55E9D" w:rsidRPr="00607F70" w:rsidRDefault="00A55E9D" w:rsidP="00607F70">
            <w:pPr>
              <w:keepLines/>
              <w:widowControl w:val="0"/>
              <w:jc w:val="right"/>
              <w:rPr>
                <w:lang w:val="en-GB"/>
              </w:rPr>
            </w:pPr>
          </w:p>
        </w:tc>
      </w:tr>
    </w:tbl>
    <w:p w14:paraId="7956D733" w14:textId="77777777" w:rsidR="00A55E9D" w:rsidRDefault="000119CC" w:rsidP="00A55E9D">
      <w:pPr>
        <w:rPr>
          <w:szCs w:val="18"/>
          <w:lang w:val="en-GB"/>
        </w:rPr>
      </w:pPr>
      <w:bookmarkStart w:id="2" w:name="_Toc120799037"/>
      <w:r>
        <w:rPr>
          <w:szCs w:val="18"/>
          <w:lang w:val="en-GB"/>
        </w:rPr>
        <w:t>&lt;</w:t>
      </w:r>
      <w:r w:rsidR="00356198">
        <w:rPr>
          <w:szCs w:val="18"/>
          <w:lang w:val="en-GB"/>
        </w:rPr>
        <w:t>p</w:t>
      </w:r>
      <w:r>
        <w:rPr>
          <w:szCs w:val="18"/>
          <w:lang w:val="en-GB"/>
        </w:rPr>
        <w:t>ay back p.a. = savings p.a.-</w:t>
      </w:r>
      <w:r w:rsidR="00A55E9D">
        <w:rPr>
          <w:szCs w:val="18"/>
          <w:lang w:val="en-GB"/>
        </w:rPr>
        <w:t>running costs p.a.; pa</w:t>
      </w:r>
      <w:r w:rsidR="00CD1EFE">
        <w:rPr>
          <w:szCs w:val="18"/>
          <w:lang w:val="en-GB"/>
        </w:rPr>
        <w:t xml:space="preserve">y back period = </w:t>
      </w:r>
      <w:r>
        <w:rPr>
          <w:szCs w:val="18"/>
          <w:lang w:val="en-GB"/>
        </w:rPr>
        <w:t>initial costs/pay back p.</w:t>
      </w:r>
      <w:r w:rsidR="00A55E9D">
        <w:rPr>
          <w:szCs w:val="18"/>
          <w:lang w:val="en-GB"/>
        </w:rPr>
        <w:t xml:space="preserve">a.&gt; </w:t>
      </w:r>
      <w:bookmarkEnd w:id="2"/>
    </w:p>
    <w:sectPr w:rsidR="00A55E9D" w:rsidSect="004D655D">
      <w:headerReference w:type="default" r:id="rId7"/>
      <w:footerReference w:type="default" r:id="rId8"/>
      <w:pgSz w:w="11906" w:h="16838" w:code="9"/>
      <w:pgMar w:top="851" w:right="1418" w:bottom="1134" w:left="1418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FD51E" w14:textId="77777777" w:rsidR="00607F70" w:rsidRDefault="00607F70">
      <w:r>
        <w:separator/>
      </w:r>
    </w:p>
  </w:endnote>
  <w:endnote w:type="continuationSeparator" w:id="0">
    <w:p w14:paraId="71145005" w14:textId="77777777" w:rsidR="00607F70" w:rsidRDefault="00607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SHG-Logos">
    <w:altName w:val="Calibri"/>
    <w:charset w:val="00"/>
    <w:family w:val="auto"/>
    <w:pitch w:val="variable"/>
    <w:sig w:usb0="8000002F" w:usb1="1000204A" w:usb2="00000000" w:usb3="00000000" w:csb0="000000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98059" w14:textId="77777777" w:rsidR="00061689" w:rsidRPr="002A0D0A" w:rsidRDefault="00061689" w:rsidP="002A0D0A">
    <w:pPr>
      <w:pStyle w:val="Footer"/>
      <w:jc w:val="right"/>
      <w:rPr>
        <w:sz w:val="18"/>
        <w:szCs w:val="18"/>
      </w:rPr>
    </w:pPr>
    <w:r w:rsidRPr="002A0D0A">
      <w:rPr>
        <w:snapToGrid w:val="0"/>
        <w:sz w:val="18"/>
        <w:szCs w:val="18"/>
        <w:lang w:eastAsia="de-DE"/>
      </w:rPr>
      <w:t xml:space="preserve">Page </w:t>
    </w:r>
    <w:r w:rsidRPr="002A0D0A">
      <w:rPr>
        <w:snapToGrid w:val="0"/>
        <w:sz w:val="18"/>
        <w:szCs w:val="18"/>
        <w:lang w:eastAsia="de-DE"/>
      </w:rPr>
      <w:fldChar w:fldCharType="begin"/>
    </w:r>
    <w:r w:rsidRPr="002A0D0A">
      <w:rPr>
        <w:snapToGrid w:val="0"/>
        <w:sz w:val="18"/>
        <w:szCs w:val="18"/>
        <w:lang w:eastAsia="de-DE"/>
      </w:rPr>
      <w:instrText xml:space="preserve"> PAGE </w:instrText>
    </w:r>
    <w:r w:rsidRPr="002A0D0A">
      <w:rPr>
        <w:snapToGrid w:val="0"/>
        <w:sz w:val="18"/>
        <w:szCs w:val="18"/>
        <w:lang w:eastAsia="de-DE"/>
      </w:rPr>
      <w:fldChar w:fldCharType="separate"/>
    </w:r>
    <w:r>
      <w:rPr>
        <w:noProof/>
        <w:snapToGrid w:val="0"/>
        <w:sz w:val="18"/>
        <w:szCs w:val="18"/>
        <w:lang w:eastAsia="de-DE"/>
      </w:rPr>
      <w:t>1</w:t>
    </w:r>
    <w:r w:rsidRPr="002A0D0A">
      <w:rPr>
        <w:snapToGrid w:val="0"/>
        <w:sz w:val="18"/>
        <w:szCs w:val="18"/>
        <w:lang w:eastAsia="de-DE"/>
      </w:rPr>
      <w:fldChar w:fldCharType="end"/>
    </w:r>
    <w:r>
      <w:rPr>
        <w:snapToGrid w:val="0"/>
        <w:sz w:val="18"/>
        <w:szCs w:val="18"/>
        <w:lang w:eastAsia="de-DE"/>
      </w:rPr>
      <w:t xml:space="preserve"> of </w:t>
    </w:r>
    <w:r w:rsidRPr="002A0D0A">
      <w:rPr>
        <w:snapToGrid w:val="0"/>
        <w:sz w:val="18"/>
        <w:szCs w:val="18"/>
        <w:lang w:eastAsia="de-DE"/>
      </w:rPr>
      <w:fldChar w:fldCharType="begin"/>
    </w:r>
    <w:r w:rsidRPr="002A0D0A">
      <w:rPr>
        <w:snapToGrid w:val="0"/>
        <w:sz w:val="18"/>
        <w:szCs w:val="18"/>
        <w:lang w:eastAsia="de-DE"/>
      </w:rPr>
      <w:instrText xml:space="preserve"> NUMPAGES </w:instrText>
    </w:r>
    <w:r w:rsidRPr="002A0D0A">
      <w:rPr>
        <w:snapToGrid w:val="0"/>
        <w:sz w:val="18"/>
        <w:szCs w:val="18"/>
        <w:lang w:eastAsia="de-DE"/>
      </w:rPr>
      <w:fldChar w:fldCharType="separate"/>
    </w:r>
    <w:r>
      <w:rPr>
        <w:noProof/>
        <w:snapToGrid w:val="0"/>
        <w:sz w:val="18"/>
        <w:szCs w:val="18"/>
        <w:lang w:eastAsia="de-DE"/>
      </w:rPr>
      <w:t>2</w:t>
    </w:r>
    <w:r w:rsidRPr="002A0D0A">
      <w:rPr>
        <w:snapToGrid w:val="0"/>
        <w:sz w:val="18"/>
        <w:szCs w:val="18"/>
        <w:lang w:eastAsia="de-D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C3246" w14:textId="77777777" w:rsidR="00607F70" w:rsidRDefault="00607F70">
      <w:r>
        <w:separator/>
      </w:r>
    </w:p>
  </w:footnote>
  <w:footnote w:type="continuationSeparator" w:id="0">
    <w:p w14:paraId="0D40BD26" w14:textId="77777777" w:rsidR="00607F70" w:rsidRDefault="00607F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2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4748"/>
      <w:gridCol w:w="2410"/>
    </w:tblGrid>
    <w:tr w:rsidR="00061689" w14:paraId="53C91706" w14:textId="77777777">
      <w:tblPrEx>
        <w:tblCellMar>
          <w:top w:w="0" w:type="dxa"/>
          <w:bottom w:w="0" w:type="dxa"/>
        </w:tblCellMar>
      </w:tblPrEx>
      <w:trPr>
        <w:cantSplit/>
        <w:trHeight w:val="828"/>
      </w:trPr>
      <w:tc>
        <w:tcPr>
          <w:tcW w:w="226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D4512F7" w14:textId="77777777" w:rsidR="00061689" w:rsidRDefault="00061689" w:rsidP="00B37805">
          <w:pPr>
            <w:pStyle w:val="Header1"/>
            <w:spacing w:before="120" w:line="660" w:lineRule="exact"/>
            <w:ind w:right="0"/>
            <w:jc w:val="center"/>
            <w:rPr>
              <w:rFonts w:ascii="BSHG-Logos" w:hAnsi="BSHG-Logos"/>
              <w:sz w:val="65"/>
              <w:lang w:val="en-GB"/>
            </w:rPr>
          </w:pPr>
          <w:r>
            <w:rPr>
              <w:rFonts w:ascii="BSHG-Logos" w:hAnsi="BSHG-Logos"/>
              <w:spacing w:val="50"/>
              <w:sz w:val="65"/>
              <w:lang w:val="en-GB"/>
            </w:rPr>
            <w:t>H</w:t>
          </w:r>
        </w:p>
      </w:tc>
      <w:tc>
        <w:tcPr>
          <w:tcW w:w="474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DF56F71" w14:textId="77777777" w:rsidR="00061689" w:rsidRDefault="00061689" w:rsidP="00B37805">
          <w:pPr>
            <w:pStyle w:val="Header1"/>
            <w:spacing w:before="240" w:after="240"/>
            <w:ind w:right="51"/>
            <w:jc w:val="center"/>
            <w:rPr>
              <w:b/>
              <w:sz w:val="38"/>
              <w:lang w:val="en-GB"/>
            </w:rPr>
          </w:pPr>
          <w:r>
            <w:rPr>
              <w:b/>
              <w:sz w:val="38"/>
              <w:lang w:val="en-GB"/>
            </w:rPr>
            <w:t>Business Requirement</w:t>
          </w:r>
        </w:p>
      </w:tc>
      <w:tc>
        <w:tcPr>
          <w:tcW w:w="24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BC0F022" w14:textId="77777777" w:rsidR="00061689" w:rsidRDefault="00061689" w:rsidP="00B37805">
          <w:pPr>
            <w:pStyle w:val="Header1"/>
            <w:spacing w:before="240" w:after="120"/>
            <w:ind w:right="51"/>
            <w:rPr>
              <w:lang w:val="en-GB"/>
            </w:rPr>
          </w:pPr>
          <w:r>
            <w:rPr>
              <w:lang w:val="en-GB"/>
            </w:rPr>
            <w:t xml:space="preserve">Create Date: </w:t>
          </w:r>
          <w:r>
            <w:rPr>
              <w:lang w:val="en-GB"/>
            </w:rPr>
            <w:br/>
            <w:t xml:space="preserve">Created by: </w:t>
          </w:r>
        </w:p>
      </w:tc>
    </w:tr>
  </w:tbl>
  <w:p w14:paraId="648536BE" w14:textId="77777777" w:rsidR="00061689" w:rsidRDefault="00061689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0F016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234A8D"/>
    <w:multiLevelType w:val="multilevel"/>
    <w:tmpl w:val="BED0D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C10EEA"/>
    <w:multiLevelType w:val="hybridMultilevel"/>
    <w:tmpl w:val="62B078CA"/>
    <w:lvl w:ilvl="0" w:tplc="687CC1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DA23E0D"/>
    <w:multiLevelType w:val="multilevel"/>
    <w:tmpl w:val="8D2C627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b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11343A7A"/>
    <w:multiLevelType w:val="multilevel"/>
    <w:tmpl w:val="646A966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115C3997"/>
    <w:multiLevelType w:val="hybridMultilevel"/>
    <w:tmpl w:val="D3585804"/>
    <w:lvl w:ilvl="0" w:tplc="14DC9A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41229A4"/>
    <w:multiLevelType w:val="hybridMultilevel"/>
    <w:tmpl w:val="8738D5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BF0FBD"/>
    <w:multiLevelType w:val="multilevel"/>
    <w:tmpl w:val="BFB8803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18337FE2"/>
    <w:multiLevelType w:val="hybridMultilevel"/>
    <w:tmpl w:val="878CAD26"/>
    <w:lvl w:ilvl="0" w:tplc="BD3E9AD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646"/>
        </w:tabs>
        <w:ind w:left="1646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366"/>
        </w:tabs>
        <w:ind w:left="2366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086"/>
        </w:tabs>
        <w:ind w:left="3086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806"/>
        </w:tabs>
        <w:ind w:left="3806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526"/>
        </w:tabs>
        <w:ind w:left="4526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246"/>
        </w:tabs>
        <w:ind w:left="5246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966"/>
        </w:tabs>
        <w:ind w:left="5966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686"/>
        </w:tabs>
        <w:ind w:left="6686" w:hanging="180"/>
      </w:pPr>
    </w:lvl>
  </w:abstractNum>
  <w:abstractNum w:abstractNumId="9" w15:restartNumberingAfterBreak="0">
    <w:nsid w:val="1AD22CBD"/>
    <w:multiLevelType w:val="multilevel"/>
    <w:tmpl w:val="BED0D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B1A3D22"/>
    <w:multiLevelType w:val="hybridMultilevel"/>
    <w:tmpl w:val="BF9AFE76"/>
    <w:lvl w:ilvl="0" w:tplc="C58629B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173155"/>
    <w:multiLevelType w:val="multilevel"/>
    <w:tmpl w:val="E43EB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DEC59D9"/>
    <w:multiLevelType w:val="multilevel"/>
    <w:tmpl w:val="BED0D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E296EBA"/>
    <w:multiLevelType w:val="multilevel"/>
    <w:tmpl w:val="2FFC5CB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414C2FE2"/>
    <w:multiLevelType w:val="hybridMultilevel"/>
    <w:tmpl w:val="B8D079F2"/>
    <w:lvl w:ilvl="0" w:tplc="61A8DFF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646"/>
        </w:tabs>
        <w:ind w:left="1646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366"/>
        </w:tabs>
        <w:ind w:left="2366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086"/>
        </w:tabs>
        <w:ind w:left="3086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806"/>
        </w:tabs>
        <w:ind w:left="3806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526"/>
        </w:tabs>
        <w:ind w:left="4526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246"/>
        </w:tabs>
        <w:ind w:left="5246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966"/>
        </w:tabs>
        <w:ind w:left="5966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686"/>
        </w:tabs>
        <w:ind w:left="6686" w:hanging="180"/>
      </w:pPr>
    </w:lvl>
  </w:abstractNum>
  <w:abstractNum w:abstractNumId="15" w15:restartNumberingAfterBreak="0">
    <w:nsid w:val="49B72CA5"/>
    <w:multiLevelType w:val="hybridMultilevel"/>
    <w:tmpl w:val="56382D50"/>
    <w:lvl w:ilvl="0" w:tplc="E4AE9800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ascii="Arial" w:eastAsia="Times New Roman" w:hAnsi="Arial" w:cs="Arial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8003E99"/>
    <w:multiLevelType w:val="hybridMultilevel"/>
    <w:tmpl w:val="8C2045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2C10C1"/>
    <w:multiLevelType w:val="multilevel"/>
    <w:tmpl w:val="A6C0AB3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b/>
        <w:i w:val="0"/>
        <w:caps/>
        <w:strike w:val="0"/>
        <w:dstrike w:val="0"/>
        <w:outline w:val="0"/>
        <w:shadow w:val="0"/>
        <w:emboss w:val="0"/>
        <w:imprint w:val="0"/>
        <w:vanish w:val="0"/>
        <w:webHidden w:val="0"/>
        <w:sz w:val="20"/>
        <w:u w:val="none"/>
        <w:effect w:val="none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8" w15:restartNumberingAfterBreak="0">
    <w:nsid w:val="5E5B1934"/>
    <w:multiLevelType w:val="multilevel"/>
    <w:tmpl w:val="1C44D7E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7F2F6F84"/>
    <w:multiLevelType w:val="multilevel"/>
    <w:tmpl w:val="540A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FCE4714"/>
    <w:multiLevelType w:val="hybridMultilevel"/>
    <w:tmpl w:val="BE846E66"/>
    <w:lvl w:ilvl="0" w:tplc="D20C9B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0070425">
    <w:abstractNumId w:val="3"/>
  </w:num>
  <w:num w:numId="2" w16cid:durableId="806894106">
    <w:abstractNumId w:val="4"/>
  </w:num>
  <w:num w:numId="3" w16cid:durableId="701056854">
    <w:abstractNumId w:val="17"/>
  </w:num>
  <w:num w:numId="4" w16cid:durableId="1900314442">
    <w:abstractNumId w:val="10"/>
  </w:num>
  <w:num w:numId="5" w16cid:durableId="13726836">
    <w:abstractNumId w:val="6"/>
  </w:num>
  <w:num w:numId="6" w16cid:durableId="1486969941">
    <w:abstractNumId w:val="16"/>
  </w:num>
  <w:num w:numId="7" w16cid:durableId="36048956">
    <w:abstractNumId w:val="5"/>
  </w:num>
  <w:num w:numId="8" w16cid:durableId="1863586416">
    <w:abstractNumId w:val="20"/>
  </w:num>
  <w:num w:numId="9" w16cid:durableId="2127431258">
    <w:abstractNumId w:val="1"/>
  </w:num>
  <w:num w:numId="10" w16cid:durableId="1536307835">
    <w:abstractNumId w:val="9"/>
  </w:num>
  <w:num w:numId="11" w16cid:durableId="1643198376">
    <w:abstractNumId w:val="12"/>
  </w:num>
  <w:num w:numId="12" w16cid:durableId="1828395887">
    <w:abstractNumId w:val="19"/>
  </w:num>
  <w:num w:numId="13" w16cid:durableId="737552600">
    <w:abstractNumId w:val="11"/>
  </w:num>
  <w:num w:numId="14" w16cid:durableId="624427595">
    <w:abstractNumId w:val="20"/>
    <w:lvlOverride w:ilvl="0">
      <w:startOverride w:val="3"/>
    </w:lvlOverride>
  </w:num>
  <w:num w:numId="15" w16cid:durableId="426925725">
    <w:abstractNumId w:val="0"/>
  </w:num>
  <w:num w:numId="16" w16cid:durableId="1794909601">
    <w:abstractNumId w:val="7"/>
  </w:num>
  <w:num w:numId="17" w16cid:durableId="12877344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39411963">
    <w:abstractNumId w:val="18"/>
  </w:num>
  <w:num w:numId="19" w16cid:durableId="1117990401">
    <w:abstractNumId w:val="4"/>
  </w:num>
  <w:num w:numId="20" w16cid:durableId="7163908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55963719">
    <w:abstractNumId w:val="13"/>
  </w:num>
  <w:num w:numId="22" w16cid:durableId="605500040">
    <w:abstractNumId w:val="2"/>
  </w:num>
  <w:num w:numId="23" w16cid:durableId="1154489228">
    <w:abstractNumId w:val="15"/>
  </w:num>
  <w:num w:numId="24" w16cid:durableId="138572237">
    <w:abstractNumId w:val="8"/>
  </w:num>
  <w:num w:numId="25" w16cid:durableId="6601612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718F"/>
    <w:rsid w:val="000119CC"/>
    <w:rsid w:val="0001474A"/>
    <w:rsid w:val="00032F91"/>
    <w:rsid w:val="00061689"/>
    <w:rsid w:val="00062222"/>
    <w:rsid w:val="00072186"/>
    <w:rsid w:val="00082DA1"/>
    <w:rsid w:val="0009060C"/>
    <w:rsid w:val="000B0FED"/>
    <w:rsid w:val="000C1820"/>
    <w:rsid w:val="000C37B7"/>
    <w:rsid w:val="00110608"/>
    <w:rsid w:val="001464C1"/>
    <w:rsid w:val="001512D7"/>
    <w:rsid w:val="00153E75"/>
    <w:rsid w:val="001672D8"/>
    <w:rsid w:val="00184699"/>
    <w:rsid w:val="001A3FE0"/>
    <w:rsid w:val="001A4485"/>
    <w:rsid w:val="001B44FE"/>
    <w:rsid w:val="001D4682"/>
    <w:rsid w:val="001E7894"/>
    <w:rsid w:val="0022567D"/>
    <w:rsid w:val="00234FEA"/>
    <w:rsid w:val="0023645D"/>
    <w:rsid w:val="00241740"/>
    <w:rsid w:val="00245BC5"/>
    <w:rsid w:val="00252356"/>
    <w:rsid w:val="00252AEB"/>
    <w:rsid w:val="00274E08"/>
    <w:rsid w:val="002829B0"/>
    <w:rsid w:val="00287FB9"/>
    <w:rsid w:val="00297BEB"/>
    <w:rsid w:val="002A0D0A"/>
    <w:rsid w:val="002A3FD4"/>
    <w:rsid w:val="002B3111"/>
    <w:rsid w:val="002B7EFA"/>
    <w:rsid w:val="002E2927"/>
    <w:rsid w:val="002F38F6"/>
    <w:rsid w:val="00307C47"/>
    <w:rsid w:val="00311B20"/>
    <w:rsid w:val="00327CCA"/>
    <w:rsid w:val="00333BD2"/>
    <w:rsid w:val="00346E0E"/>
    <w:rsid w:val="00356198"/>
    <w:rsid w:val="00373B4E"/>
    <w:rsid w:val="003774D1"/>
    <w:rsid w:val="00395E22"/>
    <w:rsid w:val="003B3D53"/>
    <w:rsid w:val="003C40C5"/>
    <w:rsid w:val="003C7414"/>
    <w:rsid w:val="003E4594"/>
    <w:rsid w:val="00405C18"/>
    <w:rsid w:val="00410119"/>
    <w:rsid w:val="004113B0"/>
    <w:rsid w:val="0042530D"/>
    <w:rsid w:val="00453114"/>
    <w:rsid w:val="0046513A"/>
    <w:rsid w:val="00466E25"/>
    <w:rsid w:val="004B79D1"/>
    <w:rsid w:val="004C4BF7"/>
    <w:rsid w:val="004D0EB4"/>
    <w:rsid w:val="004D655D"/>
    <w:rsid w:val="00521200"/>
    <w:rsid w:val="0052576F"/>
    <w:rsid w:val="00542234"/>
    <w:rsid w:val="005532C7"/>
    <w:rsid w:val="00555238"/>
    <w:rsid w:val="00557D1C"/>
    <w:rsid w:val="00592837"/>
    <w:rsid w:val="00594FCF"/>
    <w:rsid w:val="005B09A3"/>
    <w:rsid w:val="005B3EC5"/>
    <w:rsid w:val="005E34AE"/>
    <w:rsid w:val="005F1B38"/>
    <w:rsid w:val="005F7A8E"/>
    <w:rsid w:val="00607F70"/>
    <w:rsid w:val="00633D7C"/>
    <w:rsid w:val="00662CC0"/>
    <w:rsid w:val="00676274"/>
    <w:rsid w:val="00682E6D"/>
    <w:rsid w:val="00687079"/>
    <w:rsid w:val="006875DC"/>
    <w:rsid w:val="00697909"/>
    <w:rsid w:val="006A3125"/>
    <w:rsid w:val="006D3C87"/>
    <w:rsid w:val="006E26DB"/>
    <w:rsid w:val="006F1EE3"/>
    <w:rsid w:val="006F55E4"/>
    <w:rsid w:val="006F699D"/>
    <w:rsid w:val="00700945"/>
    <w:rsid w:val="00702748"/>
    <w:rsid w:val="00703CD8"/>
    <w:rsid w:val="007206EC"/>
    <w:rsid w:val="00723D38"/>
    <w:rsid w:val="00724C8B"/>
    <w:rsid w:val="00754F4D"/>
    <w:rsid w:val="00757130"/>
    <w:rsid w:val="007653E5"/>
    <w:rsid w:val="007B6A31"/>
    <w:rsid w:val="007D1BEE"/>
    <w:rsid w:val="007D7AE3"/>
    <w:rsid w:val="0080266F"/>
    <w:rsid w:val="00806DE4"/>
    <w:rsid w:val="00836E94"/>
    <w:rsid w:val="00841032"/>
    <w:rsid w:val="00853DE7"/>
    <w:rsid w:val="00857215"/>
    <w:rsid w:val="00863DB1"/>
    <w:rsid w:val="008640A4"/>
    <w:rsid w:val="00866838"/>
    <w:rsid w:val="00866A99"/>
    <w:rsid w:val="008706BE"/>
    <w:rsid w:val="008806D9"/>
    <w:rsid w:val="00881345"/>
    <w:rsid w:val="00883C3D"/>
    <w:rsid w:val="00884D42"/>
    <w:rsid w:val="00885AB3"/>
    <w:rsid w:val="008934F6"/>
    <w:rsid w:val="008A5B9B"/>
    <w:rsid w:val="008C1BD8"/>
    <w:rsid w:val="008C50E8"/>
    <w:rsid w:val="008C631B"/>
    <w:rsid w:val="008D0067"/>
    <w:rsid w:val="008D0A3D"/>
    <w:rsid w:val="008F6725"/>
    <w:rsid w:val="00904E22"/>
    <w:rsid w:val="00911C19"/>
    <w:rsid w:val="009216D2"/>
    <w:rsid w:val="00936DF5"/>
    <w:rsid w:val="00946191"/>
    <w:rsid w:val="00950704"/>
    <w:rsid w:val="00952D79"/>
    <w:rsid w:val="00960DF5"/>
    <w:rsid w:val="00983F38"/>
    <w:rsid w:val="0099088A"/>
    <w:rsid w:val="009A1DB6"/>
    <w:rsid w:val="009C63EB"/>
    <w:rsid w:val="009E222F"/>
    <w:rsid w:val="009E23CA"/>
    <w:rsid w:val="009F1C03"/>
    <w:rsid w:val="00A1084C"/>
    <w:rsid w:val="00A20F87"/>
    <w:rsid w:val="00A247DA"/>
    <w:rsid w:val="00A30E46"/>
    <w:rsid w:val="00A427C7"/>
    <w:rsid w:val="00A55E9D"/>
    <w:rsid w:val="00A5664F"/>
    <w:rsid w:val="00A66366"/>
    <w:rsid w:val="00A7162A"/>
    <w:rsid w:val="00A751F8"/>
    <w:rsid w:val="00A80C9A"/>
    <w:rsid w:val="00A92A16"/>
    <w:rsid w:val="00A9718F"/>
    <w:rsid w:val="00AA1B10"/>
    <w:rsid w:val="00AB7BE5"/>
    <w:rsid w:val="00AD4F1D"/>
    <w:rsid w:val="00AF0124"/>
    <w:rsid w:val="00AF197D"/>
    <w:rsid w:val="00B07A6D"/>
    <w:rsid w:val="00B104AB"/>
    <w:rsid w:val="00B11481"/>
    <w:rsid w:val="00B13D6B"/>
    <w:rsid w:val="00B37805"/>
    <w:rsid w:val="00B37A62"/>
    <w:rsid w:val="00B6488A"/>
    <w:rsid w:val="00B66969"/>
    <w:rsid w:val="00B70D18"/>
    <w:rsid w:val="00B72FDD"/>
    <w:rsid w:val="00B8752C"/>
    <w:rsid w:val="00B92665"/>
    <w:rsid w:val="00BA434E"/>
    <w:rsid w:val="00BA79AE"/>
    <w:rsid w:val="00BB7B4A"/>
    <w:rsid w:val="00BC64FD"/>
    <w:rsid w:val="00BF5774"/>
    <w:rsid w:val="00C10B7D"/>
    <w:rsid w:val="00C37B03"/>
    <w:rsid w:val="00C4359B"/>
    <w:rsid w:val="00C854A7"/>
    <w:rsid w:val="00C87720"/>
    <w:rsid w:val="00CA3C46"/>
    <w:rsid w:val="00CA446D"/>
    <w:rsid w:val="00CA7AD8"/>
    <w:rsid w:val="00CC7F16"/>
    <w:rsid w:val="00CD1EFE"/>
    <w:rsid w:val="00CF3FDA"/>
    <w:rsid w:val="00D00728"/>
    <w:rsid w:val="00D15BBF"/>
    <w:rsid w:val="00D3405D"/>
    <w:rsid w:val="00D47829"/>
    <w:rsid w:val="00D5234C"/>
    <w:rsid w:val="00DA0000"/>
    <w:rsid w:val="00DA5324"/>
    <w:rsid w:val="00DB1B0F"/>
    <w:rsid w:val="00DE3048"/>
    <w:rsid w:val="00DE4F76"/>
    <w:rsid w:val="00DF20D3"/>
    <w:rsid w:val="00DF246D"/>
    <w:rsid w:val="00DF2663"/>
    <w:rsid w:val="00DF7724"/>
    <w:rsid w:val="00E0247E"/>
    <w:rsid w:val="00E1321F"/>
    <w:rsid w:val="00E1322F"/>
    <w:rsid w:val="00E26F72"/>
    <w:rsid w:val="00E64FC6"/>
    <w:rsid w:val="00E66009"/>
    <w:rsid w:val="00E8195F"/>
    <w:rsid w:val="00E821EB"/>
    <w:rsid w:val="00E859FA"/>
    <w:rsid w:val="00E90042"/>
    <w:rsid w:val="00EB6DAB"/>
    <w:rsid w:val="00EB7CFD"/>
    <w:rsid w:val="00EF303D"/>
    <w:rsid w:val="00F35216"/>
    <w:rsid w:val="00F66FEB"/>
    <w:rsid w:val="00F73696"/>
    <w:rsid w:val="00F81637"/>
    <w:rsid w:val="00F90899"/>
    <w:rsid w:val="00F914A6"/>
    <w:rsid w:val="00F9354C"/>
    <w:rsid w:val="00FA7D61"/>
    <w:rsid w:val="00FB3769"/>
    <w:rsid w:val="00FB772D"/>
    <w:rsid w:val="00FC1C70"/>
    <w:rsid w:val="00FF5235"/>
    <w:rsid w:val="00FF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C5D74E3"/>
  <w15:chartTrackingRefBased/>
  <w15:docId w15:val="{897A344B-8F76-48E5-911C-794FA76EA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lang w:val="de-DE"/>
    </w:rPr>
  </w:style>
  <w:style w:type="paragraph" w:styleId="Heading1">
    <w:name w:val="heading 1"/>
    <w:basedOn w:val="Normal"/>
    <w:next w:val="Normal"/>
    <w:autoRedefine/>
    <w:qFormat/>
    <w:rsid w:val="00A247DA"/>
    <w:pPr>
      <w:keepNext/>
      <w:keepLines/>
      <w:widowControl w:val="0"/>
      <w:numPr>
        <w:numId w:val="2"/>
      </w:numPr>
      <w:spacing w:before="240" w:after="240"/>
      <w:jc w:val="left"/>
      <w:outlineLvl w:val="0"/>
    </w:pPr>
    <w:rPr>
      <w:rFonts w:cs="Arial"/>
      <w:b/>
      <w:bCs/>
      <w:caps/>
      <w:color w:val="0000FF"/>
      <w:lang w:val="en-US"/>
    </w:rPr>
  </w:style>
  <w:style w:type="paragraph" w:styleId="Heading2">
    <w:name w:val="heading 2"/>
    <w:basedOn w:val="Normal"/>
    <w:next w:val="Normal"/>
    <w:autoRedefine/>
    <w:qFormat/>
    <w:rsid w:val="005E34AE"/>
    <w:pPr>
      <w:keepNext/>
      <w:numPr>
        <w:ilvl w:val="1"/>
        <w:numId w:val="2"/>
      </w:numPr>
      <w:spacing w:before="240" w:after="60"/>
      <w:ind w:left="578" w:hanging="578"/>
      <w:outlineLvl w:val="1"/>
    </w:pPr>
    <w:rPr>
      <w:rFonts w:cs="Arial"/>
      <w:b/>
      <w:bCs/>
      <w:iCs/>
      <w:szCs w:val="28"/>
      <w:lang w:val="en-GB"/>
    </w:rPr>
  </w:style>
  <w:style w:type="paragraph" w:styleId="Heading3">
    <w:name w:val="heading 3"/>
    <w:basedOn w:val="Normal"/>
    <w:next w:val="Normal"/>
    <w:autoRedefine/>
    <w:qFormat/>
    <w:rsid w:val="00F81637"/>
    <w:pPr>
      <w:keepNext/>
      <w:numPr>
        <w:ilvl w:val="2"/>
        <w:numId w:val="2"/>
      </w:numPr>
      <w:spacing w:before="240" w:after="60"/>
      <w:outlineLvl w:val="2"/>
    </w:pPr>
    <w:rPr>
      <w:rFonts w:ascii="Courier" w:hAnsi="Courier" w:cs="Arial"/>
      <w:szCs w:val="26"/>
      <w:lang w:val="en-GB"/>
    </w:rPr>
  </w:style>
  <w:style w:type="paragraph" w:styleId="Heading4">
    <w:name w:val="heading 4"/>
    <w:basedOn w:val="Normal"/>
    <w:next w:val="Normal"/>
    <w:autoRedefine/>
    <w:qFormat/>
    <w:pPr>
      <w:widowControl w:val="0"/>
      <w:numPr>
        <w:ilvl w:val="3"/>
        <w:numId w:val="2"/>
      </w:numPr>
      <w:tabs>
        <w:tab w:val="left" w:pos="567"/>
        <w:tab w:val="left" w:pos="1701"/>
      </w:tabs>
      <w:spacing w:before="120"/>
      <w:outlineLvl w:val="3"/>
    </w:pPr>
    <w:rPr>
      <w:b/>
      <w:lang w:val="en-GB"/>
    </w:rPr>
  </w:style>
  <w:style w:type="paragraph" w:styleId="Heading5">
    <w:name w:val="heading 5"/>
    <w:basedOn w:val="Normal"/>
    <w:next w:val="Normal"/>
    <w:qFormat/>
    <w:pPr>
      <w:widowControl w:val="0"/>
      <w:numPr>
        <w:ilvl w:val="4"/>
        <w:numId w:val="2"/>
      </w:numPr>
      <w:tabs>
        <w:tab w:val="left" w:pos="539"/>
        <w:tab w:val="left" w:pos="1072"/>
        <w:tab w:val="left" w:pos="1610"/>
        <w:tab w:val="left" w:pos="2155"/>
        <w:tab w:val="left" w:pos="2693"/>
        <w:tab w:val="left" w:pos="3226"/>
        <w:tab w:val="left" w:pos="3765"/>
        <w:tab w:val="left" w:pos="4298"/>
        <w:tab w:val="left" w:pos="4842"/>
        <w:tab w:val="left" w:pos="5381"/>
        <w:tab w:val="left" w:pos="5914"/>
        <w:tab w:val="left" w:pos="6452"/>
        <w:tab w:val="left" w:pos="6991"/>
        <w:tab w:val="left" w:pos="7518"/>
        <w:tab w:val="left" w:pos="8057"/>
      </w:tabs>
      <w:spacing w:line="240" w:lineRule="atLeast"/>
      <w:outlineLvl w:val="4"/>
    </w:pPr>
    <w:rPr>
      <w:rFonts w:ascii="Courier New" w:hAnsi="Courier New"/>
    </w:rPr>
  </w:style>
  <w:style w:type="paragraph" w:styleId="Heading6">
    <w:name w:val="heading 6"/>
    <w:basedOn w:val="Normal"/>
    <w:next w:val="Normal"/>
    <w:qFormat/>
    <w:pPr>
      <w:widowControl w:val="0"/>
      <w:numPr>
        <w:ilvl w:val="5"/>
        <w:numId w:val="2"/>
      </w:numPr>
      <w:tabs>
        <w:tab w:val="left" w:pos="539"/>
        <w:tab w:val="left" w:pos="1072"/>
        <w:tab w:val="left" w:pos="1610"/>
        <w:tab w:val="left" w:pos="2155"/>
        <w:tab w:val="left" w:pos="2693"/>
        <w:tab w:val="left" w:pos="3226"/>
        <w:tab w:val="left" w:pos="3765"/>
        <w:tab w:val="left" w:pos="4298"/>
        <w:tab w:val="left" w:pos="4842"/>
        <w:tab w:val="left" w:pos="5381"/>
        <w:tab w:val="left" w:pos="5914"/>
        <w:tab w:val="left" w:pos="6452"/>
        <w:tab w:val="left" w:pos="6991"/>
        <w:tab w:val="left" w:pos="7518"/>
        <w:tab w:val="left" w:pos="8057"/>
      </w:tabs>
      <w:spacing w:line="240" w:lineRule="atLeast"/>
      <w:outlineLvl w:val="5"/>
    </w:pPr>
    <w:rPr>
      <w:rFonts w:ascii="Courier New" w:hAnsi="Courier New"/>
    </w:rPr>
  </w:style>
  <w:style w:type="paragraph" w:styleId="Heading7">
    <w:name w:val="heading 7"/>
    <w:basedOn w:val="Normal"/>
    <w:next w:val="Normal"/>
    <w:qFormat/>
    <w:pPr>
      <w:widowControl w:val="0"/>
      <w:numPr>
        <w:ilvl w:val="6"/>
        <w:numId w:val="2"/>
      </w:numPr>
      <w:tabs>
        <w:tab w:val="left" w:pos="539"/>
        <w:tab w:val="left" w:pos="1072"/>
        <w:tab w:val="left" w:pos="1610"/>
        <w:tab w:val="left" w:pos="2155"/>
        <w:tab w:val="left" w:pos="2693"/>
        <w:tab w:val="left" w:pos="3226"/>
        <w:tab w:val="left" w:pos="3765"/>
        <w:tab w:val="left" w:pos="4298"/>
        <w:tab w:val="left" w:pos="4842"/>
        <w:tab w:val="left" w:pos="5381"/>
        <w:tab w:val="left" w:pos="5914"/>
        <w:tab w:val="left" w:pos="6452"/>
        <w:tab w:val="left" w:pos="6991"/>
        <w:tab w:val="left" w:pos="7518"/>
        <w:tab w:val="left" w:pos="8057"/>
      </w:tabs>
      <w:spacing w:line="240" w:lineRule="atLeast"/>
      <w:outlineLvl w:val="6"/>
    </w:pPr>
    <w:rPr>
      <w:rFonts w:ascii="Courier New" w:hAnsi="Courier New"/>
    </w:rPr>
  </w:style>
  <w:style w:type="paragraph" w:styleId="Heading8">
    <w:name w:val="heading 8"/>
    <w:basedOn w:val="Normal"/>
    <w:next w:val="Normal"/>
    <w:qFormat/>
    <w:pPr>
      <w:widowControl w:val="0"/>
      <w:numPr>
        <w:ilvl w:val="7"/>
        <w:numId w:val="2"/>
      </w:numPr>
      <w:tabs>
        <w:tab w:val="left" w:pos="539"/>
        <w:tab w:val="left" w:pos="1072"/>
        <w:tab w:val="left" w:pos="1610"/>
        <w:tab w:val="left" w:pos="2155"/>
        <w:tab w:val="left" w:pos="2693"/>
        <w:tab w:val="left" w:pos="3226"/>
        <w:tab w:val="left" w:pos="3765"/>
        <w:tab w:val="left" w:pos="4298"/>
        <w:tab w:val="left" w:pos="4842"/>
        <w:tab w:val="left" w:pos="5381"/>
        <w:tab w:val="left" w:pos="5914"/>
        <w:tab w:val="left" w:pos="6452"/>
        <w:tab w:val="left" w:pos="6991"/>
        <w:tab w:val="left" w:pos="7518"/>
        <w:tab w:val="left" w:pos="8057"/>
      </w:tabs>
      <w:spacing w:line="240" w:lineRule="atLeast"/>
      <w:outlineLvl w:val="7"/>
    </w:pPr>
    <w:rPr>
      <w:rFonts w:ascii="Courier New" w:hAnsi="Courier New"/>
    </w:rPr>
  </w:style>
  <w:style w:type="paragraph" w:styleId="Heading9">
    <w:name w:val="heading 9"/>
    <w:basedOn w:val="Normal"/>
    <w:next w:val="Normal"/>
    <w:qFormat/>
    <w:pPr>
      <w:widowControl w:val="0"/>
      <w:numPr>
        <w:ilvl w:val="8"/>
        <w:numId w:val="2"/>
      </w:numPr>
      <w:tabs>
        <w:tab w:val="left" w:pos="539"/>
        <w:tab w:val="left" w:pos="1072"/>
        <w:tab w:val="left" w:pos="1610"/>
        <w:tab w:val="left" w:pos="2155"/>
        <w:tab w:val="left" w:pos="2693"/>
        <w:tab w:val="left" w:pos="3226"/>
        <w:tab w:val="left" w:pos="3765"/>
        <w:tab w:val="left" w:pos="4298"/>
        <w:tab w:val="left" w:pos="4842"/>
        <w:tab w:val="left" w:pos="5381"/>
        <w:tab w:val="left" w:pos="5914"/>
        <w:tab w:val="left" w:pos="6452"/>
        <w:tab w:val="left" w:pos="6991"/>
        <w:tab w:val="left" w:pos="7518"/>
        <w:tab w:val="left" w:pos="8057"/>
      </w:tabs>
      <w:spacing w:line="240" w:lineRule="atLeast"/>
      <w:outlineLvl w:val="8"/>
    </w:pPr>
    <w:rPr>
      <w:rFonts w:ascii="Courier New" w:hAnsi="Courier New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TOC1">
    <w:name w:val="toc 1"/>
    <w:basedOn w:val="Normal"/>
    <w:next w:val="Normal"/>
    <w:autoRedefine/>
    <w:semiHidden/>
    <w:pPr>
      <w:spacing w:before="120" w:after="120"/>
      <w:jc w:val="left"/>
    </w:pPr>
    <w:rPr>
      <w:rFonts w:ascii="Times New Roman" w:hAnsi="Times New Roman"/>
      <w:b/>
      <w:bCs/>
      <w:caps/>
      <w:szCs w:val="24"/>
    </w:rPr>
  </w:style>
  <w:style w:type="paragraph" w:styleId="TOC2">
    <w:name w:val="toc 2"/>
    <w:basedOn w:val="Normal"/>
    <w:next w:val="Normal"/>
    <w:autoRedefine/>
    <w:semiHidden/>
    <w:pPr>
      <w:ind w:left="200"/>
      <w:jc w:val="left"/>
    </w:pPr>
    <w:rPr>
      <w:rFonts w:ascii="Times New Roman" w:hAnsi="Times New Roman"/>
      <w:smallCaps/>
      <w:szCs w:val="24"/>
    </w:rPr>
  </w:style>
  <w:style w:type="paragraph" w:styleId="TOC3">
    <w:name w:val="toc 3"/>
    <w:basedOn w:val="Normal"/>
    <w:next w:val="Normal"/>
    <w:autoRedefine/>
    <w:semiHidden/>
    <w:pPr>
      <w:ind w:left="400"/>
      <w:jc w:val="left"/>
    </w:pPr>
    <w:rPr>
      <w:rFonts w:ascii="Times New Roman" w:hAnsi="Times New Roman"/>
      <w:i/>
      <w:iCs/>
      <w:szCs w:val="24"/>
    </w:rPr>
  </w:style>
  <w:style w:type="paragraph" w:styleId="TOC4">
    <w:name w:val="toc 4"/>
    <w:basedOn w:val="Normal"/>
    <w:next w:val="Normal"/>
    <w:autoRedefine/>
    <w:semiHidden/>
    <w:pPr>
      <w:ind w:left="600"/>
      <w:jc w:val="left"/>
    </w:pPr>
    <w:rPr>
      <w:rFonts w:ascii="Times New Roman" w:hAnsi="Times New Roman"/>
      <w:sz w:val="18"/>
      <w:szCs w:val="21"/>
    </w:rPr>
  </w:style>
  <w:style w:type="paragraph" w:styleId="TOC5">
    <w:name w:val="toc 5"/>
    <w:basedOn w:val="Normal"/>
    <w:next w:val="Normal"/>
    <w:autoRedefine/>
    <w:semiHidden/>
    <w:pPr>
      <w:ind w:left="800"/>
      <w:jc w:val="left"/>
    </w:pPr>
    <w:rPr>
      <w:rFonts w:ascii="Times New Roman" w:hAnsi="Times New Roman"/>
      <w:sz w:val="18"/>
      <w:szCs w:val="21"/>
    </w:rPr>
  </w:style>
  <w:style w:type="paragraph" w:styleId="TOC6">
    <w:name w:val="toc 6"/>
    <w:basedOn w:val="Normal"/>
    <w:next w:val="Normal"/>
    <w:autoRedefine/>
    <w:semiHidden/>
    <w:pPr>
      <w:ind w:left="1000"/>
      <w:jc w:val="left"/>
    </w:pPr>
    <w:rPr>
      <w:rFonts w:ascii="Times New Roman" w:hAnsi="Times New Roman"/>
      <w:sz w:val="18"/>
      <w:szCs w:val="21"/>
    </w:rPr>
  </w:style>
  <w:style w:type="paragraph" w:styleId="TOC7">
    <w:name w:val="toc 7"/>
    <w:basedOn w:val="Normal"/>
    <w:next w:val="Normal"/>
    <w:autoRedefine/>
    <w:semiHidden/>
    <w:pPr>
      <w:ind w:left="1200"/>
      <w:jc w:val="left"/>
    </w:pPr>
    <w:rPr>
      <w:rFonts w:ascii="Times New Roman" w:hAnsi="Times New Roman"/>
      <w:sz w:val="18"/>
      <w:szCs w:val="21"/>
    </w:rPr>
  </w:style>
  <w:style w:type="paragraph" w:styleId="TOC8">
    <w:name w:val="toc 8"/>
    <w:basedOn w:val="Normal"/>
    <w:next w:val="Normal"/>
    <w:autoRedefine/>
    <w:semiHidden/>
    <w:pPr>
      <w:ind w:left="1400"/>
      <w:jc w:val="left"/>
    </w:pPr>
    <w:rPr>
      <w:rFonts w:ascii="Times New Roman" w:hAnsi="Times New Roman"/>
      <w:sz w:val="18"/>
      <w:szCs w:val="21"/>
    </w:rPr>
  </w:style>
  <w:style w:type="paragraph" w:styleId="TOC9">
    <w:name w:val="toc 9"/>
    <w:basedOn w:val="Normal"/>
    <w:next w:val="Normal"/>
    <w:autoRedefine/>
    <w:semiHidden/>
    <w:pPr>
      <w:ind w:left="1600"/>
      <w:jc w:val="left"/>
    </w:pPr>
    <w:rPr>
      <w:rFonts w:ascii="Times New Roman" w:hAnsi="Times New Roman"/>
      <w:sz w:val="18"/>
      <w:szCs w:val="21"/>
    </w:rPr>
  </w:style>
  <w:style w:type="character" w:styleId="Hyperlink">
    <w:name w:val="Hyperlink"/>
    <w:rPr>
      <w:color w:val="0000FF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table" w:styleId="TableGrid">
    <w:name w:val="Table Grid"/>
    <w:basedOn w:val="TableNormal"/>
    <w:rsid w:val="00CC7F16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A20F87"/>
  </w:style>
  <w:style w:type="paragraph" w:customStyle="1" w:styleId="FormatvorlageFettVor6pt">
    <w:name w:val="Formatvorlage Fett Vor:  6 pt"/>
    <w:basedOn w:val="Normal"/>
    <w:rsid w:val="00A55E9D"/>
    <w:pPr>
      <w:spacing w:before="120"/>
      <w:jc w:val="left"/>
    </w:pPr>
    <w:rPr>
      <w:b/>
      <w:bCs/>
      <w:color w:val="000000"/>
      <w:sz w:val="18"/>
    </w:rPr>
  </w:style>
  <w:style w:type="paragraph" w:styleId="BalloonText">
    <w:name w:val="Balloon Text"/>
    <w:basedOn w:val="Normal"/>
    <w:semiHidden/>
    <w:rsid w:val="00A1084C"/>
    <w:rPr>
      <w:rFonts w:ascii="Tahoma" w:hAnsi="Tahoma" w:cs="Tahoma"/>
      <w:sz w:val="16"/>
      <w:szCs w:val="16"/>
    </w:rPr>
  </w:style>
  <w:style w:type="paragraph" w:customStyle="1" w:styleId="Header1">
    <w:name w:val="Header1"/>
    <w:rsid w:val="0046513A"/>
    <w:pPr>
      <w:ind w:right="49"/>
    </w:pPr>
    <w:rPr>
      <w:rFonts w:ascii="Arial" w:hAnsi="Arial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wss.bshg.com/sites/business_requirement_management/BR%20Documents/Forms/BR_Template.d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BR_Template</Template>
  <TotalTime>0</TotalTime>
  <Pages>2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Remark: </vt:lpstr>
    </vt:vector>
  </TitlesOfParts>
  <Company>BSH</Company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Remark: </dc:title>
  <dc:subject/>
  <dc:creator>BSH</dc:creator>
  <cp:keywords/>
  <dc:description/>
  <cp:lastModifiedBy>Delvin Dsouza</cp:lastModifiedBy>
  <cp:revision>2</cp:revision>
  <cp:lastPrinted>2026-03-02T12:35:00Z</cp:lastPrinted>
  <dcterms:created xsi:type="dcterms:W3CDTF">2026-03-04T00:03:00Z</dcterms:created>
  <dcterms:modified xsi:type="dcterms:W3CDTF">2026-03-04T00:03:00Z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UID">
    <vt:lpwstr>{20040802-1529-063B-A893-F853D1973215}</vt:lpwstr>
  </property>
  <property fmtid="{D5CDD505-2E9C-101B-9397-08002B2CF9AE}" pid="3" name="M4">
    <vt:lpwstr>X</vt:lpwstr>
  </property>
  <property fmtid="{D5CDD505-2E9C-101B-9397-08002B2CF9AE}" pid="4" name="Usage">
    <vt:lpwstr>Template</vt:lpwstr>
  </property>
  <property fmtid="{D5CDD505-2E9C-101B-9397-08002B2CF9AE}" pid="5" name="M1">
    <vt:lpwstr>X</vt:lpwstr>
  </property>
  <property fmtid="{D5CDD505-2E9C-101B-9397-08002B2CF9AE}" pid="6" name="M6">
    <vt:lpwstr>X</vt:lpwstr>
  </property>
  <property fmtid="{D5CDD505-2E9C-101B-9397-08002B2CF9AE}" pid="7" name="M8">
    <vt:lpwstr>X</vt:lpwstr>
  </property>
  <property fmtid="{D5CDD505-2E9C-101B-9397-08002B2CF9AE}" pid="8" name="Key area">
    <vt:lpwstr>2-Processes and Functions</vt:lpwstr>
  </property>
  <property fmtid="{D5CDD505-2E9C-101B-9397-08002B2CF9AE}" pid="9" name="M5">
    <vt:lpwstr>X</vt:lpwstr>
  </property>
  <property fmtid="{D5CDD505-2E9C-101B-9397-08002B2CF9AE}" pid="10" name="M2">
    <vt:lpwstr>X</vt:lpwstr>
  </property>
  <property fmtid="{D5CDD505-2E9C-101B-9397-08002B2CF9AE}" pid="11" name="M7">
    <vt:lpwstr>X</vt:lpwstr>
  </property>
  <property fmtid="{D5CDD505-2E9C-101B-9397-08002B2CF9AE}" pid="12" name="Status">
    <vt:lpwstr>Final</vt:lpwstr>
  </property>
  <property fmtid="{D5CDD505-2E9C-101B-9397-08002B2CF9AE}" pid="13" name="Owner">
    <vt:lpwstr/>
  </property>
  <property fmtid="{D5CDD505-2E9C-101B-9397-08002B2CF9AE}" pid="14" name="mandatory">
    <vt:lpwstr>X</vt:lpwstr>
  </property>
  <property fmtid="{D5CDD505-2E9C-101B-9397-08002B2CF9AE}" pid="15" name="Order">
    <vt:lpwstr>5200.00000000000</vt:lpwstr>
  </property>
</Properties>
</file>